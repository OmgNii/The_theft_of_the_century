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087B" w14:textId="77777777" w:rsidR="00B37DFE" w:rsidRPr="00080D41" w:rsidRDefault="00000000">
      <w:pPr>
        <w:rPr>
          <w:lang w:val="ru-RU"/>
        </w:rPr>
      </w:pPr>
      <w:r w:rsidRPr="00080D41">
        <w:rPr>
          <w:lang w:val="ru-RU"/>
        </w:rPr>
        <w:t xml:space="preserve">Проект </w:t>
      </w:r>
      <w:r>
        <w:t>Jira</w:t>
      </w:r>
      <w:r w:rsidRPr="00080D41">
        <w:rPr>
          <w:lang w:val="ru-RU"/>
        </w:rPr>
        <w:t xml:space="preserve">: </w:t>
      </w:r>
      <w:r>
        <w:t>VTKMD</w:t>
      </w:r>
      <w:r w:rsidRPr="00080D41">
        <w:rPr>
          <w:lang w:val="ru-RU"/>
        </w:rPr>
        <w:t xml:space="preserve">. Общее количество обращений: 448 записей. Период: </w:t>
      </w:r>
      <w:r>
        <w:t>C</w:t>
      </w:r>
      <w:r w:rsidRPr="00080D41">
        <w:rPr>
          <w:lang w:val="ru-RU"/>
        </w:rPr>
        <w:t xml:space="preserve"> 2026-02-01 по 2026-02-28.</w:t>
      </w:r>
    </w:p>
    <w:p w14:paraId="45DD3937" w14:textId="77777777" w:rsidR="00B37DFE" w:rsidRPr="00080D41" w:rsidRDefault="00000000">
      <w:pPr>
        <w:pStyle w:val="Heading4"/>
        <w:rPr>
          <w:lang w:val="ru-RU"/>
        </w:rPr>
      </w:pPr>
      <w:bookmarkStart w:id="0" w:name="сводная-таблица-суммаризации-обращений"/>
      <w:r w:rsidRPr="00080D41">
        <w:rPr>
          <w:lang w:val="ru-RU"/>
        </w:rPr>
        <w:t>Сводная таблица суммаризации обращений</w:t>
      </w:r>
    </w:p>
    <w:tbl>
      <w:tblPr>
        <w:tblStyle w:val="Table"/>
        <w:tblW w:w="6921" w:type="pct"/>
        <w:tblInd w:w="-1423" w:type="dxa"/>
        <w:tblLayout w:type="fixed"/>
        <w:tblLook w:val="0020" w:firstRow="1" w:lastRow="0" w:firstColumn="0" w:lastColumn="0" w:noHBand="0" w:noVBand="0"/>
      </w:tblPr>
      <w:tblGrid>
        <w:gridCol w:w="2806"/>
        <w:gridCol w:w="1306"/>
        <w:gridCol w:w="1559"/>
        <w:gridCol w:w="850"/>
        <w:gridCol w:w="1816"/>
        <w:gridCol w:w="3146"/>
      </w:tblGrid>
      <w:tr w:rsidR="00B37DFE" w:rsidRPr="00080D41" w14:paraId="1328DD7B" w14:textId="77777777" w:rsidTr="00080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6" w:type="dxa"/>
          </w:tcPr>
          <w:p w14:paraId="52E8C759" w14:textId="77777777" w:rsidR="00B37DFE" w:rsidRDefault="00000000">
            <w:proofErr w:type="spellStart"/>
            <w:r>
              <w:t>Категории</w:t>
            </w:r>
            <w:proofErr w:type="spellEnd"/>
            <w:r>
              <w:t xml:space="preserve"> </w:t>
            </w:r>
            <w:proofErr w:type="spellStart"/>
            <w:r>
              <w:t>вопросов</w:t>
            </w:r>
            <w:proofErr w:type="spellEnd"/>
          </w:p>
        </w:tc>
        <w:tc>
          <w:tcPr>
            <w:tcW w:w="1306" w:type="dxa"/>
          </w:tcPr>
          <w:p w14:paraId="47348F67" w14:textId="77777777" w:rsidR="00B37DFE" w:rsidRDefault="00000000"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тикетов</w:t>
            </w:r>
            <w:proofErr w:type="spellEnd"/>
          </w:p>
        </w:tc>
        <w:tc>
          <w:tcPr>
            <w:tcW w:w="1559" w:type="dxa"/>
          </w:tcPr>
          <w:p w14:paraId="466E35BD" w14:textId="77777777" w:rsidR="00B37DFE" w:rsidRDefault="00000000">
            <w:proofErr w:type="spellStart"/>
            <w:r>
              <w:t>Количество</w:t>
            </w:r>
            <w:proofErr w:type="spellEnd"/>
          </w:p>
        </w:tc>
        <w:tc>
          <w:tcPr>
            <w:tcW w:w="850" w:type="dxa"/>
          </w:tcPr>
          <w:p w14:paraId="0D106CE7" w14:textId="77777777" w:rsidR="00B37DFE" w:rsidRDefault="00000000">
            <w:proofErr w:type="spellStart"/>
            <w:r>
              <w:t>Статусы</w:t>
            </w:r>
            <w:proofErr w:type="spellEnd"/>
          </w:p>
        </w:tc>
        <w:tc>
          <w:tcPr>
            <w:tcW w:w="1816" w:type="dxa"/>
          </w:tcPr>
          <w:p w14:paraId="4A2E9A35" w14:textId="77777777" w:rsidR="00B37DFE" w:rsidRDefault="00000000">
            <w:proofErr w:type="spellStart"/>
            <w:r>
              <w:t>Ответы</w:t>
            </w:r>
            <w:proofErr w:type="spellEnd"/>
            <w:r>
              <w:t xml:space="preserve"> </w:t>
            </w:r>
            <w:proofErr w:type="spellStart"/>
            <w:r>
              <w:t>операторов</w:t>
            </w:r>
            <w:proofErr w:type="spellEnd"/>
          </w:p>
        </w:tc>
        <w:tc>
          <w:tcPr>
            <w:tcW w:w="3146" w:type="dxa"/>
          </w:tcPr>
          <w:p w14:paraId="78DEB73F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 xml:space="preserve">Задачи в </w:t>
            </w:r>
            <w:r>
              <w:t>Jira</w:t>
            </w:r>
            <w:r w:rsidRPr="00080D41">
              <w:rPr>
                <w:lang w:val="ru-RU"/>
              </w:rPr>
              <w:t xml:space="preserve"> (кол‑во, </w:t>
            </w:r>
            <w:r>
              <w:t>id</w:t>
            </w:r>
            <w:r w:rsidRPr="00080D41">
              <w:rPr>
                <w:lang w:val="ru-RU"/>
              </w:rPr>
              <w:t>)</w:t>
            </w:r>
          </w:p>
        </w:tc>
      </w:tr>
      <w:tr w:rsidR="00B37DFE" w:rsidRPr="00080D41" w14:paraId="1AB5EC4A" w14:textId="77777777" w:rsidTr="00080D41">
        <w:tc>
          <w:tcPr>
            <w:tcW w:w="2806" w:type="dxa"/>
          </w:tcPr>
          <w:p w14:paraId="21C5793F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>Корректность автоматического повышения и снижения ставки (зарплатные программы, «Как зарплатный», ошибки в КД, соцвыплаты)</w:t>
            </w:r>
          </w:p>
        </w:tc>
        <w:tc>
          <w:tcPr>
            <w:tcW w:w="1306" w:type="dxa"/>
          </w:tcPr>
          <w:p w14:paraId="2FC93D41" w14:textId="77777777" w:rsidR="00B37DFE" w:rsidRDefault="00000000">
            <w:r>
              <w:t>5172449, 5188168, 5202353, 5197386, 5222054, 5210381, 5232121, 5205965, 5213933, 5223490</w:t>
            </w:r>
          </w:p>
        </w:tc>
        <w:tc>
          <w:tcPr>
            <w:tcW w:w="1559" w:type="dxa"/>
          </w:tcPr>
          <w:p w14:paraId="563FB882" w14:textId="77777777" w:rsidR="00B37DFE" w:rsidRDefault="00000000">
            <w:r>
              <w:t>31 (7%)</w:t>
            </w:r>
          </w:p>
        </w:tc>
        <w:tc>
          <w:tcPr>
            <w:tcW w:w="850" w:type="dxa"/>
          </w:tcPr>
          <w:p w14:paraId="65964185" w14:textId="77777777" w:rsidR="00B37DFE" w:rsidRDefault="00000000">
            <w:r>
              <w:t xml:space="preserve">31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505C738A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Отмена повышения при отсутствии пункта 4 КД; снижение ставки с возвратом переплаты при подтверждении зачислений; разъяснение условий «Как зарплатный» (4 месяца на подключение); учет соцвыплат как эквивалента зарплаты; ручная корректировка в ЕКП.</w:t>
            </w:r>
          </w:p>
        </w:tc>
        <w:tc>
          <w:tcPr>
            <w:tcW w:w="3146" w:type="dxa"/>
          </w:tcPr>
          <w:p w14:paraId="05C96860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31 (</w:t>
            </w:r>
            <w:r>
              <w:t>VTKMD</w:t>
            </w:r>
            <w:r w:rsidRPr="00080D41">
              <w:rPr>
                <w:lang w:val="ru-RU"/>
              </w:rPr>
              <w:t xml:space="preserve">-4750, </w:t>
            </w:r>
            <w:r>
              <w:t>VTKMD</w:t>
            </w:r>
            <w:r w:rsidRPr="00080D41">
              <w:rPr>
                <w:lang w:val="ru-RU"/>
              </w:rPr>
              <w:t xml:space="preserve">-4481, </w:t>
            </w:r>
            <w:r>
              <w:t>VTKMD</w:t>
            </w:r>
            <w:r w:rsidRPr="00080D41">
              <w:rPr>
                <w:lang w:val="ru-RU"/>
              </w:rPr>
              <w:t xml:space="preserve">-4536, </w:t>
            </w:r>
            <w:r>
              <w:t>VTKMD</w:t>
            </w:r>
            <w:r w:rsidRPr="00080D41">
              <w:rPr>
                <w:lang w:val="ru-RU"/>
              </w:rPr>
              <w:t xml:space="preserve">-4592, </w:t>
            </w:r>
            <w:r>
              <w:t>VTKMD</w:t>
            </w:r>
            <w:r w:rsidRPr="00080D41">
              <w:rPr>
                <w:lang w:val="ru-RU"/>
              </w:rPr>
              <w:t xml:space="preserve">-4547, </w:t>
            </w:r>
            <w:r>
              <w:t>VTKMD</w:t>
            </w:r>
            <w:r w:rsidRPr="00080D41">
              <w:rPr>
                <w:lang w:val="ru-RU"/>
              </w:rPr>
              <w:t xml:space="preserve">-4551, </w:t>
            </w:r>
            <w:r>
              <w:t>VTKMD</w:t>
            </w:r>
            <w:r w:rsidRPr="00080D41">
              <w:rPr>
                <w:lang w:val="ru-RU"/>
              </w:rPr>
              <w:t xml:space="preserve">-4582, </w:t>
            </w:r>
            <w:r>
              <w:t>VTKMD</w:t>
            </w:r>
            <w:r w:rsidRPr="00080D41">
              <w:rPr>
                <w:lang w:val="ru-RU"/>
              </w:rPr>
              <w:t xml:space="preserve">-4583, </w:t>
            </w:r>
            <w:r>
              <w:t>VTKMD</w:t>
            </w:r>
            <w:r w:rsidRPr="00080D41">
              <w:rPr>
                <w:lang w:val="ru-RU"/>
              </w:rPr>
              <w:t xml:space="preserve">-4747, </w:t>
            </w:r>
            <w:r>
              <w:t>VTKMD</w:t>
            </w:r>
            <w:r w:rsidRPr="00080D41">
              <w:rPr>
                <w:lang w:val="ru-RU"/>
              </w:rPr>
              <w:t xml:space="preserve">-4686, </w:t>
            </w:r>
            <w:r>
              <w:t>VTKMD</w:t>
            </w:r>
            <w:r w:rsidRPr="00080D41">
              <w:rPr>
                <w:lang w:val="ru-RU"/>
              </w:rPr>
              <w:t xml:space="preserve">-4735, </w:t>
            </w:r>
            <w:r>
              <w:t>VTKMD</w:t>
            </w:r>
            <w:r w:rsidRPr="00080D41">
              <w:rPr>
                <w:lang w:val="ru-RU"/>
              </w:rPr>
              <w:t xml:space="preserve">-4665, </w:t>
            </w:r>
            <w:r>
              <w:t>VTKMD</w:t>
            </w:r>
            <w:r w:rsidRPr="00080D41">
              <w:rPr>
                <w:lang w:val="ru-RU"/>
              </w:rPr>
              <w:t xml:space="preserve">-4620, </w:t>
            </w:r>
            <w:r>
              <w:t>VTKMD</w:t>
            </w:r>
            <w:r w:rsidRPr="00080D41">
              <w:rPr>
                <w:lang w:val="ru-RU"/>
              </w:rPr>
              <w:t xml:space="preserve">-4610, </w:t>
            </w:r>
            <w:r>
              <w:t>VTKMD</w:t>
            </w:r>
            <w:r w:rsidRPr="00080D41">
              <w:rPr>
                <w:lang w:val="ru-RU"/>
              </w:rPr>
              <w:t xml:space="preserve">-4721, </w:t>
            </w:r>
            <w:r>
              <w:t>VTKMD</w:t>
            </w:r>
            <w:r w:rsidRPr="00080D41">
              <w:rPr>
                <w:lang w:val="ru-RU"/>
              </w:rPr>
              <w:t xml:space="preserve">-4709, </w:t>
            </w:r>
            <w:r>
              <w:t>VTKMD</w:t>
            </w:r>
            <w:r w:rsidRPr="00080D41">
              <w:rPr>
                <w:lang w:val="ru-RU"/>
              </w:rPr>
              <w:t xml:space="preserve">-4651, </w:t>
            </w:r>
            <w:r>
              <w:t>VTKMD</w:t>
            </w:r>
            <w:r w:rsidRPr="00080D41">
              <w:rPr>
                <w:lang w:val="ru-RU"/>
              </w:rPr>
              <w:t xml:space="preserve">-4682, </w:t>
            </w:r>
            <w:r>
              <w:t>VTKMD</w:t>
            </w:r>
            <w:r w:rsidRPr="00080D41">
              <w:rPr>
                <w:lang w:val="ru-RU"/>
              </w:rPr>
              <w:t xml:space="preserve">-4683, </w:t>
            </w:r>
            <w:r>
              <w:t>VTKMD</w:t>
            </w:r>
            <w:r w:rsidRPr="00080D41">
              <w:rPr>
                <w:lang w:val="ru-RU"/>
              </w:rPr>
              <w:t xml:space="preserve">-4685, </w:t>
            </w:r>
            <w:r>
              <w:t>VTKMD</w:t>
            </w:r>
            <w:r w:rsidRPr="00080D41">
              <w:rPr>
                <w:lang w:val="ru-RU"/>
              </w:rPr>
              <w:t xml:space="preserve">-4777, </w:t>
            </w:r>
            <w:r>
              <w:t>VTKMD</w:t>
            </w:r>
            <w:r w:rsidRPr="00080D41">
              <w:rPr>
                <w:lang w:val="ru-RU"/>
              </w:rPr>
              <w:t xml:space="preserve">-4784, </w:t>
            </w:r>
            <w:r>
              <w:t>VTKMD</w:t>
            </w:r>
            <w:r w:rsidRPr="00080D41">
              <w:rPr>
                <w:lang w:val="ru-RU"/>
              </w:rPr>
              <w:t xml:space="preserve">-4778, </w:t>
            </w:r>
            <w:r>
              <w:t>VTKMD</w:t>
            </w:r>
            <w:r w:rsidRPr="00080D41">
              <w:rPr>
                <w:lang w:val="ru-RU"/>
              </w:rPr>
              <w:t xml:space="preserve">-4654, </w:t>
            </w:r>
            <w:r>
              <w:t>VTKMD</w:t>
            </w:r>
            <w:r w:rsidRPr="00080D41">
              <w:rPr>
                <w:lang w:val="ru-RU"/>
              </w:rPr>
              <w:t xml:space="preserve">-4732, </w:t>
            </w:r>
            <w:r>
              <w:t>VTKMD</w:t>
            </w:r>
            <w:r w:rsidRPr="00080D41">
              <w:rPr>
                <w:lang w:val="ru-RU"/>
              </w:rPr>
              <w:t xml:space="preserve">-4736, </w:t>
            </w:r>
            <w:r>
              <w:t>VTKMD</w:t>
            </w:r>
            <w:r w:rsidRPr="00080D41">
              <w:rPr>
                <w:lang w:val="ru-RU"/>
              </w:rPr>
              <w:t xml:space="preserve">-4740, </w:t>
            </w:r>
            <w:r>
              <w:t>VTKMD</w:t>
            </w:r>
            <w:r w:rsidRPr="00080D41">
              <w:rPr>
                <w:lang w:val="ru-RU"/>
              </w:rPr>
              <w:t xml:space="preserve">-4641, </w:t>
            </w:r>
            <w:r>
              <w:t>VTKMD</w:t>
            </w:r>
            <w:r w:rsidRPr="00080D41">
              <w:rPr>
                <w:lang w:val="ru-RU"/>
              </w:rPr>
              <w:t xml:space="preserve">-4370, </w:t>
            </w:r>
            <w:r>
              <w:t>VTKMD</w:t>
            </w:r>
            <w:r w:rsidRPr="00080D41">
              <w:rPr>
                <w:lang w:val="ru-RU"/>
              </w:rPr>
              <w:t xml:space="preserve">-4670, </w:t>
            </w:r>
            <w:r>
              <w:t>VTKMD</w:t>
            </w:r>
            <w:r w:rsidRPr="00080D41">
              <w:rPr>
                <w:lang w:val="ru-RU"/>
              </w:rPr>
              <w:t xml:space="preserve">-4377, </w:t>
            </w:r>
            <w:r>
              <w:t>VTKMD</w:t>
            </w:r>
            <w:r w:rsidRPr="00080D41">
              <w:rPr>
                <w:lang w:val="ru-RU"/>
              </w:rPr>
              <w:t xml:space="preserve">-4590, </w:t>
            </w:r>
            <w:r>
              <w:t>VTKMD</w:t>
            </w:r>
            <w:r w:rsidRPr="00080D41">
              <w:rPr>
                <w:lang w:val="ru-RU"/>
              </w:rPr>
              <w:t xml:space="preserve">-4429, </w:t>
            </w:r>
            <w:r>
              <w:t>VTKMD</w:t>
            </w:r>
            <w:r w:rsidRPr="00080D41">
              <w:rPr>
                <w:lang w:val="ru-RU"/>
              </w:rPr>
              <w:t xml:space="preserve">-4258, </w:t>
            </w:r>
            <w:r>
              <w:t>VTKMD</w:t>
            </w:r>
            <w:r w:rsidRPr="00080D41">
              <w:rPr>
                <w:lang w:val="ru-RU"/>
              </w:rPr>
              <w:t>-4375)</w:t>
            </w:r>
          </w:p>
        </w:tc>
      </w:tr>
      <w:tr w:rsidR="00B37DFE" w:rsidRPr="00080D41" w14:paraId="4ADCD47C" w14:textId="77777777" w:rsidTr="00080D41">
        <w:tc>
          <w:tcPr>
            <w:tcW w:w="2806" w:type="dxa"/>
          </w:tcPr>
          <w:p w14:paraId="50369C50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>Снижение ставки для сотрудников Сбера и ДЗО (выкуп закладной, технические сбои, недоступность услуги)</w:t>
            </w:r>
          </w:p>
        </w:tc>
        <w:tc>
          <w:tcPr>
            <w:tcW w:w="1306" w:type="dxa"/>
          </w:tcPr>
          <w:p w14:paraId="5A178333" w14:textId="77777777" w:rsidR="00B37DFE" w:rsidRDefault="00000000">
            <w:r>
              <w:t>5205458, 5181426, 5180670, 5205898, 5207212, 5209943, 5228949, 5219671, 5232489, 5200959</w:t>
            </w:r>
          </w:p>
        </w:tc>
        <w:tc>
          <w:tcPr>
            <w:tcW w:w="1559" w:type="dxa"/>
          </w:tcPr>
          <w:p w14:paraId="53112912" w14:textId="77777777" w:rsidR="00B37DFE" w:rsidRDefault="00000000">
            <w:r>
              <w:t>22 (5%)</w:t>
            </w:r>
          </w:p>
        </w:tc>
        <w:tc>
          <w:tcPr>
            <w:tcW w:w="850" w:type="dxa"/>
          </w:tcPr>
          <w:p w14:paraId="546186CF" w14:textId="77777777" w:rsidR="00B37DFE" w:rsidRDefault="00000000">
            <w:r>
              <w:t xml:space="preserve">22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3C7D82EC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 xml:space="preserve">Направление запроса на выкуп закладной (срок ~30 дней); корректировка в системе после выкупа; проверка </w:t>
            </w:r>
            <w:r>
              <w:t>UUID</w:t>
            </w:r>
            <w:r w:rsidRPr="00080D41">
              <w:rPr>
                <w:lang w:val="ru-RU"/>
              </w:rPr>
              <w:t>/</w:t>
            </w:r>
            <w:proofErr w:type="spellStart"/>
            <w:r>
              <w:t>Sber</w:t>
            </w:r>
            <w:proofErr w:type="spellEnd"/>
            <w:r w:rsidRPr="00080D41">
              <w:rPr>
                <w:lang w:val="ru-RU"/>
              </w:rPr>
              <w:t xml:space="preserve"> </w:t>
            </w:r>
            <w:r>
              <w:t>Team</w:t>
            </w:r>
            <w:r w:rsidRPr="00080D41">
              <w:rPr>
                <w:lang w:val="ru-RU"/>
              </w:rPr>
              <w:t xml:space="preserve"> </w:t>
            </w:r>
            <w:r>
              <w:t>ID</w:t>
            </w:r>
            <w:r w:rsidRPr="00080D41">
              <w:rPr>
                <w:lang w:val="ru-RU"/>
              </w:rPr>
              <w:t xml:space="preserve">; исправление ошибок отображения услуги в ЛК (кнопка только </w:t>
            </w:r>
            <w:r w:rsidRPr="00080D41">
              <w:rPr>
                <w:lang w:val="ru-RU"/>
              </w:rPr>
              <w:lastRenderedPageBreak/>
              <w:t>на отказ вместо снижения); оформление страховки жизни.</w:t>
            </w:r>
          </w:p>
        </w:tc>
        <w:tc>
          <w:tcPr>
            <w:tcW w:w="3146" w:type="dxa"/>
          </w:tcPr>
          <w:p w14:paraId="36147BC4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lastRenderedPageBreak/>
              <w:t>22 (</w:t>
            </w:r>
            <w:r>
              <w:t>VTKMD</w:t>
            </w:r>
            <w:r w:rsidRPr="00080D41">
              <w:rPr>
                <w:lang w:val="ru-RU"/>
              </w:rPr>
              <w:t xml:space="preserve">-4530, </w:t>
            </w:r>
            <w:r>
              <w:t>VTKMD</w:t>
            </w:r>
            <w:r w:rsidRPr="00080D41">
              <w:rPr>
                <w:lang w:val="ru-RU"/>
              </w:rPr>
              <w:t xml:space="preserve">-4294, </w:t>
            </w:r>
            <w:r>
              <w:t>VTKMD</w:t>
            </w:r>
            <w:r w:rsidRPr="00080D41">
              <w:rPr>
                <w:lang w:val="ru-RU"/>
              </w:rPr>
              <w:t xml:space="preserve">-4286, </w:t>
            </w:r>
            <w:r>
              <w:t>VTKMD</w:t>
            </w:r>
            <w:r w:rsidRPr="00080D41">
              <w:rPr>
                <w:lang w:val="ru-RU"/>
              </w:rPr>
              <w:t xml:space="preserve">-4280, </w:t>
            </w:r>
            <w:r>
              <w:t>VTKMD</w:t>
            </w:r>
            <w:r w:rsidRPr="00080D41">
              <w:rPr>
                <w:lang w:val="ru-RU"/>
              </w:rPr>
              <w:t xml:space="preserve">-4215, </w:t>
            </w:r>
            <w:r>
              <w:t>VTKMD</w:t>
            </w:r>
            <w:r w:rsidRPr="00080D41">
              <w:rPr>
                <w:lang w:val="ru-RU"/>
              </w:rPr>
              <w:t xml:space="preserve">-4226, </w:t>
            </w:r>
            <w:r>
              <w:t>VTKMD</w:t>
            </w:r>
            <w:r w:rsidRPr="00080D41">
              <w:rPr>
                <w:lang w:val="ru-RU"/>
              </w:rPr>
              <w:t xml:space="preserve">-4342, </w:t>
            </w:r>
            <w:r>
              <w:t>VTKMD</w:t>
            </w:r>
            <w:r w:rsidRPr="00080D41">
              <w:rPr>
                <w:lang w:val="ru-RU"/>
              </w:rPr>
              <w:t xml:space="preserve">-4324, </w:t>
            </w:r>
            <w:r>
              <w:t>VTKMD</w:t>
            </w:r>
            <w:r w:rsidRPr="00080D41">
              <w:rPr>
                <w:lang w:val="ru-RU"/>
              </w:rPr>
              <w:t xml:space="preserve">-4254, </w:t>
            </w:r>
            <w:r>
              <w:t>VTKMD</w:t>
            </w:r>
            <w:r w:rsidRPr="00080D41">
              <w:rPr>
                <w:lang w:val="ru-RU"/>
              </w:rPr>
              <w:t xml:space="preserve">-4271, </w:t>
            </w:r>
            <w:r>
              <w:t>VTKMD</w:t>
            </w:r>
            <w:r w:rsidRPr="00080D41">
              <w:rPr>
                <w:lang w:val="ru-RU"/>
              </w:rPr>
              <w:t xml:space="preserve">-4267, </w:t>
            </w:r>
            <w:r>
              <w:t>VTKMD</w:t>
            </w:r>
            <w:r w:rsidRPr="00080D41">
              <w:rPr>
                <w:lang w:val="ru-RU"/>
              </w:rPr>
              <w:t xml:space="preserve">-4259, </w:t>
            </w:r>
            <w:r>
              <w:t>VTKMD</w:t>
            </w:r>
            <w:r w:rsidRPr="00080D41">
              <w:rPr>
                <w:lang w:val="ru-RU"/>
              </w:rPr>
              <w:t xml:space="preserve">-4264, </w:t>
            </w:r>
            <w:r>
              <w:t>VTKMD</w:t>
            </w:r>
            <w:r w:rsidRPr="00080D41">
              <w:rPr>
                <w:lang w:val="ru-RU"/>
              </w:rPr>
              <w:t xml:space="preserve">-4535, </w:t>
            </w:r>
            <w:r>
              <w:t>VTKMD</w:t>
            </w:r>
            <w:r w:rsidRPr="00080D41">
              <w:rPr>
                <w:lang w:val="ru-RU"/>
              </w:rPr>
              <w:t xml:space="preserve">-4552, </w:t>
            </w:r>
            <w:r>
              <w:t>VTKMD</w:t>
            </w:r>
            <w:r w:rsidRPr="00080D41">
              <w:rPr>
                <w:lang w:val="ru-RU"/>
              </w:rPr>
              <w:t xml:space="preserve">-4591, </w:t>
            </w:r>
            <w:r>
              <w:t>VTKMD</w:t>
            </w:r>
            <w:r w:rsidRPr="00080D41">
              <w:rPr>
                <w:lang w:val="ru-RU"/>
              </w:rPr>
              <w:t xml:space="preserve">-4729, </w:t>
            </w:r>
            <w:r>
              <w:t>VTKMD</w:t>
            </w:r>
            <w:r w:rsidRPr="00080D41">
              <w:rPr>
                <w:lang w:val="ru-RU"/>
              </w:rPr>
              <w:t xml:space="preserve">-4647, </w:t>
            </w:r>
            <w:r>
              <w:t>VTKMD</w:t>
            </w:r>
            <w:r w:rsidRPr="00080D41">
              <w:rPr>
                <w:lang w:val="ru-RU"/>
              </w:rPr>
              <w:t xml:space="preserve">-4755, </w:t>
            </w:r>
            <w:r>
              <w:t>VTKMD</w:t>
            </w:r>
            <w:r w:rsidRPr="00080D41">
              <w:rPr>
                <w:lang w:val="ru-RU"/>
              </w:rPr>
              <w:t xml:space="preserve">-4493, </w:t>
            </w:r>
            <w:r>
              <w:t>VTKMD</w:t>
            </w:r>
            <w:r w:rsidRPr="00080D41">
              <w:rPr>
                <w:lang w:val="ru-RU"/>
              </w:rPr>
              <w:t xml:space="preserve">-4473, </w:t>
            </w:r>
            <w:r>
              <w:t>VTKMD</w:t>
            </w:r>
            <w:r w:rsidRPr="00080D41">
              <w:rPr>
                <w:lang w:val="ru-RU"/>
              </w:rPr>
              <w:t xml:space="preserve">-4432, </w:t>
            </w:r>
            <w:r>
              <w:t>VTKMD</w:t>
            </w:r>
            <w:r w:rsidRPr="00080D41">
              <w:rPr>
                <w:lang w:val="ru-RU"/>
              </w:rPr>
              <w:t xml:space="preserve">-4465, </w:t>
            </w:r>
            <w:r>
              <w:t>VTKMD</w:t>
            </w:r>
            <w:r w:rsidRPr="00080D41">
              <w:rPr>
                <w:lang w:val="ru-RU"/>
              </w:rPr>
              <w:t xml:space="preserve">-4283, </w:t>
            </w:r>
            <w:r>
              <w:t>VTKMD</w:t>
            </w:r>
            <w:r w:rsidRPr="00080D41">
              <w:rPr>
                <w:lang w:val="ru-RU"/>
              </w:rPr>
              <w:t xml:space="preserve">-4318, </w:t>
            </w:r>
            <w:r>
              <w:t>VTKMD</w:t>
            </w:r>
            <w:r w:rsidRPr="00080D41">
              <w:rPr>
                <w:lang w:val="ru-RU"/>
              </w:rPr>
              <w:t xml:space="preserve">-4575, </w:t>
            </w:r>
            <w:r>
              <w:t>VTKMD</w:t>
            </w:r>
            <w:r w:rsidRPr="00080D41">
              <w:rPr>
                <w:lang w:val="ru-RU"/>
              </w:rPr>
              <w:t xml:space="preserve">-4412, </w:t>
            </w:r>
            <w:r>
              <w:t>VTKMD</w:t>
            </w:r>
            <w:r w:rsidRPr="00080D41">
              <w:rPr>
                <w:lang w:val="ru-RU"/>
              </w:rPr>
              <w:t xml:space="preserve">-4288, </w:t>
            </w:r>
            <w:r>
              <w:t>VTKMD</w:t>
            </w:r>
            <w:r w:rsidRPr="00080D41">
              <w:rPr>
                <w:lang w:val="ru-RU"/>
              </w:rPr>
              <w:t xml:space="preserve">-4219, </w:t>
            </w:r>
            <w:r>
              <w:t>VTKMD</w:t>
            </w:r>
            <w:r w:rsidRPr="00080D41">
              <w:rPr>
                <w:lang w:val="ru-RU"/>
              </w:rPr>
              <w:t xml:space="preserve">-4222, </w:t>
            </w:r>
            <w:r>
              <w:t>VTKMD</w:t>
            </w:r>
            <w:r w:rsidRPr="00080D41">
              <w:rPr>
                <w:lang w:val="ru-RU"/>
              </w:rPr>
              <w:t xml:space="preserve">-4331, </w:t>
            </w:r>
            <w:r>
              <w:t>VTKMD</w:t>
            </w:r>
            <w:r w:rsidRPr="00080D41">
              <w:rPr>
                <w:lang w:val="ru-RU"/>
              </w:rPr>
              <w:t>-</w:t>
            </w:r>
            <w:r w:rsidRPr="00080D41">
              <w:rPr>
                <w:lang w:val="ru-RU"/>
              </w:rPr>
              <w:lastRenderedPageBreak/>
              <w:t xml:space="preserve">4333, </w:t>
            </w:r>
            <w:r>
              <w:t>VTKMD</w:t>
            </w:r>
            <w:r w:rsidRPr="00080D41">
              <w:rPr>
                <w:lang w:val="ru-RU"/>
              </w:rPr>
              <w:t xml:space="preserve">-4257, </w:t>
            </w:r>
            <w:r>
              <w:t>VTKMD</w:t>
            </w:r>
            <w:r w:rsidRPr="00080D41">
              <w:rPr>
                <w:lang w:val="ru-RU"/>
              </w:rPr>
              <w:t xml:space="preserve">-4598, </w:t>
            </w:r>
            <w:r>
              <w:t>VTKMD</w:t>
            </w:r>
            <w:r w:rsidRPr="00080D41">
              <w:rPr>
                <w:lang w:val="ru-RU"/>
              </w:rPr>
              <w:t>-4248)</w:t>
            </w:r>
          </w:p>
        </w:tc>
      </w:tr>
      <w:tr w:rsidR="00B37DFE" w:rsidRPr="00080D41" w14:paraId="6B322E3F" w14:textId="77777777" w:rsidTr="00080D41">
        <w:tc>
          <w:tcPr>
            <w:tcW w:w="2806" w:type="dxa"/>
          </w:tcPr>
          <w:p w14:paraId="14D0816D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lastRenderedPageBreak/>
              <w:t>Технические ошибки при выдаче кредита и формировании документации (ошибки в КД, отделения, датах, верификация)</w:t>
            </w:r>
          </w:p>
        </w:tc>
        <w:tc>
          <w:tcPr>
            <w:tcW w:w="1306" w:type="dxa"/>
          </w:tcPr>
          <w:p w14:paraId="1E01E70D" w14:textId="77777777" w:rsidR="00B37DFE" w:rsidRDefault="00000000">
            <w:r>
              <w:t>5172730, 5174055, 5197083, 5214082, 5173106, 5183750, 5178147, 5175528, 5200545, 5172499</w:t>
            </w:r>
          </w:p>
        </w:tc>
        <w:tc>
          <w:tcPr>
            <w:tcW w:w="1559" w:type="dxa"/>
          </w:tcPr>
          <w:p w14:paraId="4A0996E5" w14:textId="77777777" w:rsidR="00B37DFE" w:rsidRDefault="00000000">
            <w:r>
              <w:t>10 (2%)</w:t>
            </w:r>
          </w:p>
        </w:tc>
        <w:tc>
          <w:tcPr>
            <w:tcW w:w="850" w:type="dxa"/>
          </w:tcPr>
          <w:p w14:paraId="6CEE995E" w14:textId="77777777" w:rsidR="00B37DFE" w:rsidRDefault="00000000">
            <w:r>
              <w:t xml:space="preserve">10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187EA49C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 xml:space="preserve">Переформирование КД/ДП при ошибках отделения или подписанта; удаление и повторное добавление объекта для обновления данных; исправление дат выдачи и </w:t>
            </w:r>
            <w:proofErr w:type="spellStart"/>
            <w:r w:rsidRPr="00080D41">
              <w:rPr>
                <w:lang w:val="ru-RU"/>
              </w:rPr>
              <w:t>допусловий</w:t>
            </w:r>
            <w:proofErr w:type="spellEnd"/>
            <w:r w:rsidRPr="00080D41">
              <w:rPr>
                <w:lang w:val="ru-RU"/>
              </w:rPr>
              <w:t xml:space="preserve">; удаление фин. распоряжений; запросы в ДРУГ на нештатное редактирование; использование </w:t>
            </w:r>
            <w:r>
              <w:t>WEB</w:t>
            </w:r>
            <w:r w:rsidRPr="00080D41">
              <w:rPr>
                <w:lang w:val="ru-RU"/>
              </w:rPr>
              <w:t>-Навигатора ЕКП.</w:t>
            </w:r>
          </w:p>
        </w:tc>
        <w:tc>
          <w:tcPr>
            <w:tcW w:w="3146" w:type="dxa"/>
          </w:tcPr>
          <w:p w14:paraId="4D7DB915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10 (</w:t>
            </w:r>
            <w:r>
              <w:t>VTKMD</w:t>
            </w:r>
            <w:r w:rsidRPr="00080D41">
              <w:rPr>
                <w:lang w:val="ru-RU"/>
              </w:rPr>
              <w:t xml:space="preserve">-4221, </w:t>
            </w:r>
            <w:r>
              <w:t>VTKMD</w:t>
            </w:r>
            <w:r w:rsidRPr="00080D41">
              <w:rPr>
                <w:lang w:val="ru-RU"/>
              </w:rPr>
              <w:t xml:space="preserve">-4202, </w:t>
            </w:r>
            <w:r>
              <w:t>VTKMD</w:t>
            </w:r>
            <w:r w:rsidRPr="00080D41">
              <w:rPr>
                <w:lang w:val="ru-RU"/>
              </w:rPr>
              <w:t xml:space="preserve">-4430, </w:t>
            </w:r>
            <w:r>
              <w:t>VTKMD</w:t>
            </w:r>
            <w:r w:rsidRPr="00080D41">
              <w:rPr>
                <w:lang w:val="ru-RU"/>
              </w:rPr>
              <w:t xml:space="preserve">-4609, </w:t>
            </w:r>
            <w:r>
              <w:t>VTKMD</w:t>
            </w:r>
            <w:r w:rsidRPr="00080D41">
              <w:rPr>
                <w:lang w:val="ru-RU"/>
              </w:rPr>
              <w:t xml:space="preserve">-4313, </w:t>
            </w:r>
            <w:r>
              <w:t>VTKMD</w:t>
            </w:r>
            <w:r w:rsidRPr="00080D41">
              <w:rPr>
                <w:lang w:val="ru-RU"/>
              </w:rPr>
              <w:t xml:space="preserve">-4211, </w:t>
            </w:r>
            <w:r>
              <w:t>VTKMD</w:t>
            </w:r>
            <w:r w:rsidRPr="00080D41">
              <w:rPr>
                <w:lang w:val="ru-RU"/>
              </w:rPr>
              <w:t xml:space="preserve">-4356, </w:t>
            </w:r>
            <w:r>
              <w:t>VTKMD</w:t>
            </w:r>
            <w:r w:rsidRPr="00080D41">
              <w:rPr>
                <w:lang w:val="ru-RU"/>
              </w:rPr>
              <w:t xml:space="preserve">-4261, </w:t>
            </w:r>
            <w:r>
              <w:t>VTKMD</w:t>
            </w:r>
            <w:r w:rsidRPr="00080D41">
              <w:rPr>
                <w:lang w:val="ru-RU"/>
              </w:rPr>
              <w:t xml:space="preserve">-4282, </w:t>
            </w:r>
            <w:r>
              <w:t>VTKMD</w:t>
            </w:r>
            <w:r w:rsidRPr="00080D41">
              <w:rPr>
                <w:lang w:val="ru-RU"/>
              </w:rPr>
              <w:t xml:space="preserve">-4404, </w:t>
            </w:r>
            <w:r>
              <w:t>VTKMD</w:t>
            </w:r>
            <w:r w:rsidRPr="00080D41">
              <w:rPr>
                <w:lang w:val="ru-RU"/>
              </w:rPr>
              <w:t xml:space="preserve">-4765, </w:t>
            </w:r>
            <w:r>
              <w:t>VTKMD</w:t>
            </w:r>
            <w:r w:rsidRPr="00080D41">
              <w:rPr>
                <w:lang w:val="ru-RU"/>
              </w:rPr>
              <w:t xml:space="preserve">-4213, </w:t>
            </w:r>
            <w:r>
              <w:t>VTKMD</w:t>
            </w:r>
            <w:r w:rsidRPr="00080D41">
              <w:rPr>
                <w:lang w:val="ru-RU"/>
              </w:rPr>
              <w:t xml:space="preserve">-4238, </w:t>
            </w:r>
            <w:r>
              <w:t>VTKMD</w:t>
            </w:r>
            <w:r w:rsidRPr="00080D41">
              <w:rPr>
                <w:lang w:val="ru-RU"/>
              </w:rPr>
              <w:t xml:space="preserve">-4489, </w:t>
            </w:r>
            <w:r>
              <w:t>VTKMD</w:t>
            </w:r>
            <w:r w:rsidRPr="00080D41">
              <w:rPr>
                <w:lang w:val="ru-RU"/>
              </w:rPr>
              <w:t xml:space="preserve">-4531, </w:t>
            </w:r>
            <w:r>
              <w:t>VTKMD</w:t>
            </w:r>
            <w:r w:rsidRPr="00080D41">
              <w:rPr>
                <w:lang w:val="ru-RU"/>
              </w:rPr>
              <w:t xml:space="preserve">-4211, </w:t>
            </w:r>
            <w:r>
              <w:t>VTKMD</w:t>
            </w:r>
            <w:r w:rsidRPr="00080D41">
              <w:rPr>
                <w:lang w:val="ru-RU"/>
              </w:rPr>
              <w:t xml:space="preserve">-4266, </w:t>
            </w:r>
            <w:r>
              <w:t>VTKMD</w:t>
            </w:r>
            <w:r w:rsidRPr="00080D41">
              <w:rPr>
                <w:lang w:val="ru-RU"/>
              </w:rPr>
              <w:t xml:space="preserve">-4666, </w:t>
            </w:r>
            <w:r>
              <w:t>VTKMD</w:t>
            </w:r>
            <w:r w:rsidRPr="00080D41">
              <w:rPr>
                <w:lang w:val="ru-RU"/>
              </w:rPr>
              <w:t>-4739)</w:t>
            </w:r>
          </w:p>
        </w:tc>
      </w:tr>
      <w:tr w:rsidR="00B37DFE" w:rsidRPr="00080D41" w14:paraId="10318CE9" w14:textId="77777777" w:rsidTr="00080D41">
        <w:tc>
          <w:tcPr>
            <w:tcW w:w="2806" w:type="dxa"/>
          </w:tcPr>
          <w:p w14:paraId="7F251BFF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>Технические ошибки при согласовании объекта недвижимости (год постройки, ОКТМО, ГИС ЖКХ)</w:t>
            </w:r>
          </w:p>
        </w:tc>
        <w:tc>
          <w:tcPr>
            <w:tcW w:w="1306" w:type="dxa"/>
          </w:tcPr>
          <w:p w14:paraId="4DB0023E" w14:textId="77777777" w:rsidR="00B37DFE" w:rsidRDefault="00000000">
            <w:r>
              <w:t>5212163, 5213801, 5217687, 5217253, 5209451, 5196991, 5188496, 5234043, 5170049, 5181478</w:t>
            </w:r>
          </w:p>
        </w:tc>
        <w:tc>
          <w:tcPr>
            <w:tcW w:w="1559" w:type="dxa"/>
          </w:tcPr>
          <w:p w14:paraId="7452E10F" w14:textId="77777777" w:rsidR="00B37DFE" w:rsidRDefault="00000000">
            <w:r>
              <w:t>7 (1.5%)</w:t>
            </w:r>
          </w:p>
        </w:tc>
        <w:tc>
          <w:tcPr>
            <w:tcW w:w="850" w:type="dxa"/>
          </w:tcPr>
          <w:p w14:paraId="2A90E2CE" w14:textId="77777777" w:rsidR="00B37DFE" w:rsidRDefault="00000000">
            <w:r>
              <w:t xml:space="preserve">7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1359B0F6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 xml:space="preserve">Удаление объекта из сделки и повторное добавление для корректного подтягивания данных из ГИС ЖКХ; ручная корректировка года постройки; проверка кода ОКТМО на </w:t>
            </w:r>
            <w:r w:rsidRPr="00080D41">
              <w:rPr>
                <w:lang w:val="ru-RU"/>
              </w:rPr>
              <w:lastRenderedPageBreak/>
              <w:t>соответствие сельским территориям; исправление ошибок в виджете СРМ.</w:t>
            </w:r>
          </w:p>
        </w:tc>
        <w:tc>
          <w:tcPr>
            <w:tcW w:w="3146" w:type="dxa"/>
          </w:tcPr>
          <w:p w14:paraId="72E682B7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lastRenderedPageBreak/>
              <w:t>7 (</w:t>
            </w:r>
            <w:r>
              <w:t>VTKMD</w:t>
            </w:r>
            <w:r w:rsidRPr="00080D41">
              <w:rPr>
                <w:lang w:val="ru-RU"/>
              </w:rPr>
              <w:t xml:space="preserve">-4594, </w:t>
            </w:r>
            <w:r>
              <w:t>VTKMD</w:t>
            </w:r>
            <w:r w:rsidRPr="00080D41">
              <w:rPr>
                <w:lang w:val="ru-RU"/>
              </w:rPr>
              <w:t xml:space="preserve">-4608, </w:t>
            </w:r>
            <w:r>
              <w:t>VTKMD</w:t>
            </w:r>
            <w:r w:rsidRPr="00080D41">
              <w:rPr>
                <w:lang w:val="ru-RU"/>
              </w:rPr>
              <w:t xml:space="preserve">-4632, </w:t>
            </w:r>
            <w:r>
              <w:t>VTKMD</w:t>
            </w:r>
            <w:r w:rsidRPr="00080D41">
              <w:rPr>
                <w:lang w:val="ru-RU"/>
              </w:rPr>
              <w:t xml:space="preserve">-4629, </w:t>
            </w:r>
            <w:r>
              <w:t>VTKMD</w:t>
            </w:r>
            <w:r w:rsidRPr="00080D41">
              <w:rPr>
                <w:lang w:val="ru-RU"/>
              </w:rPr>
              <w:t xml:space="preserve">-4570, </w:t>
            </w:r>
            <w:r>
              <w:t>VTKMD</w:t>
            </w:r>
            <w:r w:rsidRPr="00080D41">
              <w:rPr>
                <w:lang w:val="ru-RU"/>
              </w:rPr>
              <w:t xml:space="preserve">-4431, </w:t>
            </w:r>
            <w:r>
              <w:t>VTKMD</w:t>
            </w:r>
            <w:r w:rsidRPr="00080D41">
              <w:rPr>
                <w:lang w:val="ru-RU"/>
              </w:rPr>
              <w:t xml:space="preserve">-4332, </w:t>
            </w:r>
            <w:r>
              <w:t>VTKMD</w:t>
            </w:r>
            <w:r w:rsidRPr="00080D41">
              <w:rPr>
                <w:lang w:val="ru-RU"/>
              </w:rPr>
              <w:t xml:space="preserve">-4404, </w:t>
            </w:r>
            <w:r>
              <w:t>VTKMD</w:t>
            </w:r>
            <w:r w:rsidRPr="00080D41">
              <w:rPr>
                <w:lang w:val="ru-RU"/>
              </w:rPr>
              <w:t xml:space="preserve">-4765, </w:t>
            </w:r>
            <w:r>
              <w:t>VTKMD</w:t>
            </w:r>
            <w:r w:rsidRPr="00080D41">
              <w:rPr>
                <w:lang w:val="ru-RU"/>
              </w:rPr>
              <w:t xml:space="preserve">-4213, </w:t>
            </w:r>
            <w:r>
              <w:t>VTKMD</w:t>
            </w:r>
            <w:r w:rsidRPr="00080D41">
              <w:rPr>
                <w:lang w:val="ru-RU"/>
              </w:rPr>
              <w:t xml:space="preserve">-4238, </w:t>
            </w:r>
            <w:r>
              <w:t>VTKMD</w:t>
            </w:r>
            <w:r w:rsidRPr="00080D41">
              <w:rPr>
                <w:lang w:val="ru-RU"/>
              </w:rPr>
              <w:t xml:space="preserve">-4489, </w:t>
            </w:r>
            <w:r>
              <w:t>VTKMD</w:t>
            </w:r>
            <w:r w:rsidRPr="00080D41">
              <w:rPr>
                <w:lang w:val="ru-RU"/>
              </w:rPr>
              <w:t xml:space="preserve">-4305, </w:t>
            </w:r>
            <w:r>
              <w:t>VTKMD</w:t>
            </w:r>
            <w:r w:rsidRPr="00080D41">
              <w:rPr>
                <w:lang w:val="ru-RU"/>
              </w:rPr>
              <w:t xml:space="preserve">-4402, </w:t>
            </w:r>
            <w:r>
              <w:t>VTKMD</w:t>
            </w:r>
            <w:r w:rsidRPr="00080D41">
              <w:rPr>
                <w:lang w:val="ru-RU"/>
              </w:rPr>
              <w:t>-4304)</w:t>
            </w:r>
          </w:p>
        </w:tc>
      </w:tr>
      <w:tr w:rsidR="00B37DFE" w:rsidRPr="00080D41" w14:paraId="7CF73D5D" w14:textId="77777777" w:rsidTr="00080D41">
        <w:tc>
          <w:tcPr>
            <w:tcW w:w="2806" w:type="dxa"/>
          </w:tcPr>
          <w:p w14:paraId="57F785CF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>Консультации по условиям программы «Как зарплатный» (сроки, требования, отличия от зарплатного клиента)</w:t>
            </w:r>
          </w:p>
        </w:tc>
        <w:tc>
          <w:tcPr>
            <w:tcW w:w="1306" w:type="dxa"/>
          </w:tcPr>
          <w:p w14:paraId="4DD534C2" w14:textId="77777777" w:rsidR="00B37DFE" w:rsidRDefault="00000000">
            <w:r>
              <w:t>5215901, 5188643, 5179924, 5204802, 5173084, 5195367, 5198331, 5222176, 5195777, 5198469</w:t>
            </w:r>
          </w:p>
        </w:tc>
        <w:tc>
          <w:tcPr>
            <w:tcW w:w="1559" w:type="dxa"/>
          </w:tcPr>
          <w:p w14:paraId="0755D929" w14:textId="77777777" w:rsidR="00B37DFE" w:rsidRDefault="00000000">
            <w:r>
              <w:t>6 (1.3%)</w:t>
            </w:r>
          </w:p>
        </w:tc>
        <w:tc>
          <w:tcPr>
            <w:tcW w:w="850" w:type="dxa"/>
          </w:tcPr>
          <w:p w14:paraId="0378B5D7" w14:textId="77777777" w:rsidR="00B37DFE" w:rsidRDefault="00000000">
            <w:r>
              <w:t xml:space="preserve">6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48E4B892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Разъяснение правил: необходимость выполнения условий (переводы) в течение 2 месяцев подряд; срок действия опции — 4 месяца с даты выдачи; разъяснение разницы между статусом «Зарплатный клиент» и сервисом «Как зарплатный»; отказ в снижении при пропуске сроков.</w:t>
            </w:r>
          </w:p>
        </w:tc>
        <w:tc>
          <w:tcPr>
            <w:tcW w:w="3146" w:type="dxa"/>
          </w:tcPr>
          <w:p w14:paraId="09898D1D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6 (</w:t>
            </w:r>
            <w:r>
              <w:t>VTKMD</w:t>
            </w:r>
            <w:r w:rsidRPr="00080D41">
              <w:rPr>
                <w:lang w:val="ru-RU"/>
              </w:rPr>
              <w:t xml:space="preserve">-4622, </w:t>
            </w:r>
            <w:r>
              <w:t>VTKMD</w:t>
            </w:r>
            <w:r w:rsidRPr="00080D41">
              <w:rPr>
                <w:lang w:val="ru-RU"/>
              </w:rPr>
              <w:t xml:space="preserve">-4368, </w:t>
            </w:r>
            <w:r>
              <w:t>VTKMD</w:t>
            </w:r>
            <w:r w:rsidRPr="00080D41">
              <w:rPr>
                <w:lang w:val="ru-RU"/>
              </w:rPr>
              <w:t xml:space="preserve">-4279, </w:t>
            </w:r>
            <w:r>
              <w:t>VTKMD</w:t>
            </w:r>
            <w:r w:rsidRPr="00080D41">
              <w:rPr>
                <w:lang w:val="ru-RU"/>
              </w:rPr>
              <w:t xml:space="preserve">-4596, </w:t>
            </w:r>
            <w:r>
              <w:t>VTKMD</w:t>
            </w:r>
            <w:r w:rsidRPr="00080D41">
              <w:rPr>
                <w:lang w:val="ru-RU"/>
              </w:rPr>
              <w:t xml:space="preserve">-4216, </w:t>
            </w:r>
            <w:r>
              <w:t>VTKMD</w:t>
            </w:r>
            <w:r w:rsidRPr="00080D41">
              <w:rPr>
                <w:lang w:val="ru-RU"/>
              </w:rPr>
              <w:t xml:space="preserve">-4423, </w:t>
            </w:r>
            <w:r>
              <w:t>VTKMD</w:t>
            </w:r>
            <w:r w:rsidRPr="00080D41">
              <w:rPr>
                <w:lang w:val="ru-RU"/>
              </w:rPr>
              <w:t xml:space="preserve">-4444, </w:t>
            </w:r>
            <w:r>
              <w:t>VTKMD</w:t>
            </w:r>
            <w:r w:rsidRPr="00080D41">
              <w:rPr>
                <w:lang w:val="ru-RU"/>
              </w:rPr>
              <w:t xml:space="preserve">-4668, </w:t>
            </w:r>
            <w:r>
              <w:t>VTKMD</w:t>
            </w:r>
            <w:r w:rsidRPr="00080D41">
              <w:rPr>
                <w:lang w:val="ru-RU"/>
              </w:rPr>
              <w:t xml:space="preserve">-4416, </w:t>
            </w:r>
            <w:r>
              <w:t>VTKMD</w:t>
            </w:r>
            <w:r w:rsidRPr="00080D41">
              <w:rPr>
                <w:lang w:val="ru-RU"/>
              </w:rPr>
              <w:t xml:space="preserve">-4447, </w:t>
            </w:r>
            <w:r>
              <w:t>VTKMD</w:t>
            </w:r>
            <w:r w:rsidRPr="00080D41">
              <w:rPr>
                <w:lang w:val="ru-RU"/>
              </w:rPr>
              <w:t xml:space="preserve">-4379, </w:t>
            </w:r>
            <w:r>
              <w:t>VTKMD</w:t>
            </w:r>
            <w:r w:rsidRPr="00080D41">
              <w:rPr>
                <w:lang w:val="ru-RU"/>
              </w:rPr>
              <w:t xml:space="preserve">-4349, </w:t>
            </w:r>
            <w:r>
              <w:t>VTKMD</w:t>
            </w:r>
            <w:r w:rsidRPr="00080D41">
              <w:rPr>
                <w:lang w:val="ru-RU"/>
              </w:rPr>
              <w:t xml:space="preserve">-4334, </w:t>
            </w:r>
            <w:r>
              <w:t>VTKMD</w:t>
            </w:r>
            <w:r w:rsidRPr="00080D41">
              <w:rPr>
                <w:lang w:val="ru-RU"/>
              </w:rPr>
              <w:t xml:space="preserve">-4452, </w:t>
            </w:r>
            <w:r>
              <w:t>VTKMD</w:t>
            </w:r>
            <w:r w:rsidRPr="00080D41">
              <w:rPr>
                <w:lang w:val="ru-RU"/>
              </w:rPr>
              <w:t xml:space="preserve">-4477, </w:t>
            </w:r>
            <w:r>
              <w:t>VTKMD</w:t>
            </w:r>
            <w:r w:rsidRPr="00080D41">
              <w:rPr>
                <w:lang w:val="ru-RU"/>
              </w:rPr>
              <w:t>-4525)</w:t>
            </w:r>
          </w:p>
        </w:tc>
      </w:tr>
      <w:tr w:rsidR="00B37DFE" w14:paraId="7CC5DD91" w14:textId="77777777" w:rsidTr="00080D41">
        <w:tc>
          <w:tcPr>
            <w:tcW w:w="2806" w:type="dxa"/>
          </w:tcPr>
          <w:p w14:paraId="33FA22F4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>Проверка и принятие электронных справок формы №8 (Госуслуги) по несовершеннолетним</w:t>
            </w:r>
          </w:p>
        </w:tc>
        <w:tc>
          <w:tcPr>
            <w:tcW w:w="1306" w:type="dxa"/>
          </w:tcPr>
          <w:p w14:paraId="1E1BC262" w14:textId="77777777" w:rsidR="00B37DFE" w:rsidRDefault="00000000">
            <w:r>
              <w:t>5195434, 5187032, 5187497, 5187545, 5183640, 5185065</w:t>
            </w:r>
          </w:p>
        </w:tc>
        <w:tc>
          <w:tcPr>
            <w:tcW w:w="1559" w:type="dxa"/>
          </w:tcPr>
          <w:p w14:paraId="29FCF7FA" w14:textId="77777777" w:rsidR="00B37DFE" w:rsidRDefault="00000000">
            <w:r>
              <w:t>6 (1.3%)</w:t>
            </w:r>
          </w:p>
        </w:tc>
        <w:tc>
          <w:tcPr>
            <w:tcW w:w="850" w:type="dxa"/>
          </w:tcPr>
          <w:p w14:paraId="68C20B82" w14:textId="77777777" w:rsidR="00B37DFE" w:rsidRDefault="00000000">
            <w:r>
              <w:t xml:space="preserve">6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77406452" w14:textId="77777777" w:rsidR="00B37DFE" w:rsidRDefault="00000000">
            <w:r w:rsidRPr="00080D41">
              <w:rPr>
                <w:lang w:val="ru-RU"/>
              </w:rPr>
              <w:t xml:space="preserve">Информирование о том, что на данный момент принимается </w:t>
            </w:r>
            <w:r w:rsidRPr="00080D41">
              <w:rPr>
                <w:b/>
                <w:bCs/>
                <w:lang w:val="ru-RU"/>
              </w:rPr>
              <w:t>только оригинал</w:t>
            </w:r>
            <w:r w:rsidRPr="00080D41">
              <w:rPr>
                <w:lang w:val="ru-RU"/>
              </w:rPr>
              <w:t xml:space="preserve"> справки по форме №8 с обязательным штампом. </w:t>
            </w:r>
            <w:proofErr w:type="spellStart"/>
            <w:r>
              <w:t>Электронные</w:t>
            </w:r>
            <w:proofErr w:type="spellEnd"/>
            <w:r>
              <w:t xml:space="preserve"> </w:t>
            </w:r>
            <w:proofErr w:type="spellStart"/>
            <w:r>
              <w:t>справки</w:t>
            </w:r>
            <w:proofErr w:type="spellEnd"/>
            <w:r>
              <w:t xml:space="preserve"> с </w:t>
            </w:r>
            <w:proofErr w:type="spellStart"/>
            <w:r>
              <w:t>Госуслуг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временно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принимаются</w:t>
            </w:r>
            <w:proofErr w:type="spellEnd"/>
            <w:r>
              <w:t>.</w:t>
            </w:r>
          </w:p>
        </w:tc>
        <w:tc>
          <w:tcPr>
            <w:tcW w:w="3146" w:type="dxa"/>
          </w:tcPr>
          <w:p w14:paraId="7C55A5C8" w14:textId="77777777" w:rsidR="00B37DFE" w:rsidRDefault="00000000">
            <w:r>
              <w:lastRenderedPageBreak/>
              <w:t>6 (VTKMD-4285, VTKMD-4285, VTKMD-4285, VTKMD-4285, VTKMD-4285, VTKMD-4285)</w:t>
            </w:r>
          </w:p>
        </w:tc>
      </w:tr>
      <w:tr w:rsidR="00B37DFE" w:rsidRPr="00080D41" w14:paraId="00C77C21" w14:textId="77777777" w:rsidTr="00080D41">
        <w:tc>
          <w:tcPr>
            <w:tcW w:w="2806" w:type="dxa"/>
          </w:tcPr>
          <w:p w14:paraId="4DD203E1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>Сделки с нерезидентами, продавцами из недружественных стран и специфические вопросы по объектам</w:t>
            </w:r>
          </w:p>
        </w:tc>
        <w:tc>
          <w:tcPr>
            <w:tcW w:w="1306" w:type="dxa"/>
          </w:tcPr>
          <w:p w14:paraId="0CEBA07D" w14:textId="77777777" w:rsidR="00B37DFE" w:rsidRDefault="00000000">
            <w:r>
              <w:t>5235138, 5218407, 5204805, 5190566, 5229523, 5210419, 5202364, 5236573, 5237147, 5184539</w:t>
            </w:r>
          </w:p>
        </w:tc>
        <w:tc>
          <w:tcPr>
            <w:tcW w:w="1559" w:type="dxa"/>
          </w:tcPr>
          <w:p w14:paraId="46789568" w14:textId="77777777" w:rsidR="00B37DFE" w:rsidRDefault="00000000">
            <w:r>
              <w:t>5 (1.1%)</w:t>
            </w:r>
          </w:p>
        </w:tc>
        <w:tc>
          <w:tcPr>
            <w:tcW w:w="850" w:type="dxa"/>
          </w:tcPr>
          <w:p w14:paraId="1B0880E3" w14:textId="77777777" w:rsidR="00B37DFE" w:rsidRDefault="00000000">
            <w:r>
              <w:t xml:space="preserve">5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30455098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Разъяснение правил расчетов (счета типа «С»); использование счетов типа «С» для нерезидентов; исключение для граждан РФ с ВНЖ; требования к коммуникациям в коммерческой недвижимости; разъяснение условий корпоративной программы при увольнении.</w:t>
            </w:r>
          </w:p>
        </w:tc>
        <w:tc>
          <w:tcPr>
            <w:tcW w:w="3146" w:type="dxa"/>
          </w:tcPr>
          <w:p w14:paraId="6E319FAC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5 (</w:t>
            </w:r>
            <w:r>
              <w:t>VTKMD</w:t>
            </w:r>
            <w:r w:rsidRPr="00080D41">
              <w:rPr>
                <w:lang w:val="ru-RU"/>
              </w:rPr>
              <w:t xml:space="preserve">-4772, </w:t>
            </w:r>
            <w:r>
              <w:t>VTKMD</w:t>
            </w:r>
            <w:r w:rsidRPr="00080D41">
              <w:rPr>
                <w:lang w:val="ru-RU"/>
              </w:rPr>
              <w:t xml:space="preserve">-4646, </w:t>
            </w:r>
            <w:r>
              <w:t>VTKMD</w:t>
            </w:r>
            <w:r w:rsidRPr="00080D41">
              <w:rPr>
                <w:lang w:val="ru-RU"/>
              </w:rPr>
              <w:t xml:space="preserve">-4517, </w:t>
            </w:r>
            <w:r>
              <w:t>VTKMD</w:t>
            </w:r>
            <w:r w:rsidRPr="00080D41">
              <w:rPr>
                <w:lang w:val="ru-RU"/>
              </w:rPr>
              <w:t xml:space="preserve">-4402, </w:t>
            </w:r>
            <w:r>
              <w:t>VTKMD</w:t>
            </w:r>
            <w:r w:rsidRPr="00080D41">
              <w:rPr>
                <w:lang w:val="ru-RU"/>
              </w:rPr>
              <w:t xml:space="preserve">-4734, </w:t>
            </w:r>
            <w:r>
              <w:t>VTKMD</w:t>
            </w:r>
            <w:r w:rsidRPr="00080D41">
              <w:rPr>
                <w:lang w:val="ru-RU"/>
              </w:rPr>
              <w:t xml:space="preserve">-4330, </w:t>
            </w:r>
            <w:r>
              <w:t>VTKMD</w:t>
            </w:r>
            <w:r w:rsidRPr="00080D41">
              <w:rPr>
                <w:lang w:val="ru-RU"/>
              </w:rPr>
              <w:t xml:space="preserve">-4581, </w:t>
            </w:r>
            <w:r>
              <w:t>VTKMD</w:t>
            </w:r>
            <w:r w:rsidRPr="00080D41">
              <w:rPr>
                <w:lang w:val="ru-RU"/>
              </w:rPr>
              <w:t xml:space="preserve">-4486, </w:t>
            </w:r>
            <w:r>
              <w:t>VTKMD</w:t>
            </w:r>
            <w:r w:rsidRPr="00080D41">
              <w:rPr>
                <w:lang w:val="ru-RU"/>
              </w:rPr>
              <w:t xml:space="preserve">-4785, </w:t>
            </w:r>
            <w:r>
              <w:t>VTKMD</w:t>
            </w:r>
            <w:r w:rsidRPr="00080D41">
              <w:rPr>
                <w:lang w:val="ru-RU"/>
              </w:rPr>
              <w:t xml:space="preserve">-4788, </w:t>
            </w:r>
            <w:r>
              <w:t>VTKMD</w:t>
            </w:r>
            <w:r w:rsidRPr="00080D41">
              <w:rPr>
                <w:lang w:val="ru-RU"/>
              </w:rPr>
              <w:t>-4319)</w:t>
            </w:r>
          </w:p>
        </w:tc>
      </w:tr>
      <w:tr w:rsidR="00B37DFE" w:rsidRPr="00080D41" w14:paraId="73C464C9" w14:textId="77777777" w:rsidTr="00080D41">
        <w:tc>
          <w:tcPr>
            <w:tcW w:w="2806" w:type="dxa"/>
          </w:tcPr>
          <w:p w14:paraId="7FF1AE04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 xml:space="preserve">Изменение условий сделок, </w:t>
            </w:r>
            <w:proofErr w:type="spellStart"/>
            <w:r w:rsidRPr="00080D41">
              <w:rPr>
                <w:b/>
                <w:bCs/>
                <w:lang w:val="ru-RU"/>
              </w:rPr>
              <w:t>репроцессы</w:t>
            </w:r>
            <w:proofErr w:type="spellEnd"/>
            <w:r w:rsidRPr="00080D41">
              <w:rPr>
                <w:b/>
                <w:bCs/>
                <w:lang w:val="ru-RU"/>
              </w:rPr>
              <w:t>, погашение и зачисление</w:t>
            </w:r>
          </w:p>
        </w:tc>
        <w:tc>
          <w:tcPr>
            <w:tcW w:w="1306" w:type="dxa"/>
          </w:tcPr>
          <w:p w14:paraId="75ADB9D9" w14:textId="77777777" w:rsidR="00B37DFE" w:rsidRDefault="00000000">
            <w:r>
              <w:t>5208569, 5224482, 5220182, 5214576, 5185466, 5176458, 5173957, 5225149, 5233056, 5220897</w:t>
            </w:r>
          </w:p>
        </w:tc>
        <w:tc>
          <w:tcPr>
            <w:tcW w:w="1559" w:type="dxa"/>
          </w:tcPr>
          <w:p w14:paraId="24BFC2E1" w14:textId="77777777" w:rsidR="00B37DFE" w:rsidRDefault="00000000">
            <w:r>
              <w:t>5 (1.1%)</w:t>
            </w:r>
          </w:p>
        </w:tc>
        <w:tc>
          <w:tcPr>
            <w:tcW w:w="850" w:type="dxa"/>
          </w:tcPr>
          <w:p w14:paraId="6BA3EDC1" w14:textId="77777777" w:rsidR="00B37DFE" w:rsidRDefault="00000000">
            <w:r>
              <w:t xml:space="preserve">5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0AE4F1EA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 xml:space="preserve">Пересмотр сделки и выбор актуального субпродукта; отмена досрочного погашения (требует новой заявки); возврат переплаты; исправление ошибок в графике платежей; </w:t>
            </w:r>
            <w:proofErr w:type="spellStart"/>
            <w:r w:rsidRPr="00080D41">
              <w:rPr>
                <w:lang w:val="ru-RU"/>
              </w:rPr>
              <w:t>репроцесс</w:t>
            </w:r>
            <w:proofErr w:type="spellEnd"/>
            <w:r w:rsidRPr="00080D41">
              <w:rPr>
                <w:lang w:val="ru-RU"/>
              </w:rPr>
              <w:t xml:space="preserve"> при смене статуса скидки.</w:t>
            </w:r>
          </w:p>
        </w:tc>
        <w:tc>
          <w:tcPr>
            <w:tcW w:w="3146" w:type="dxa"/>
          </w:tcPr>
          <w:p w14:paraId="0C214799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5 (</w:t>
            </w:r>
            <w:r>
              <w:t>VTKMD</w:t>
            </w:r>
            <w:r w:rsidRPr="00080D41">
              <w:rPr>
                <w:lang w:val="ru-RU"/>
              </w:rPr>
              <w:t xml:space="preserve">-4571, </w:t>
            </w:r>
            <w:r>
              <w:t>VTKMD</w:t>
            </w:r>
            <w:r w:rsidRPr="00080D41">
              <w:rPr>
                <w:lang w:val="ru-RU"/>
              </w:rPr>
              <w:t xml:space="preserve">-4693, </w:t>
            </w:r>
            <w:r>
              <w:t>VTKMD</w:t>
            </w:r>
            <w:r w:rsidRPr="00080D41">
              <w:rPr>
                <w:lang w:val="ru-RU"/>
              </w:rPr>
              <w:t xml:space="preserve">-4664, </w:t>
            </w:r>
            <w:r>
              <w:t>VTKMD</w:t>
            </w:r>
            <w:r w:rsidRPr="00080D41">
              <w:rPr>
                <w:lang w:val="ru-RU"/>
              </w:rPr>
              <w:t xml:space="preserve">-4616, </w:t>
            </w:r>
            <w:r>
              <w:t>VTKMD</w:t>
            </w:r>
            <w:r w:rsidRPr="00080D41">
              <w:rPr>
                <w:lang w:val="ru-RU"/>
              </w:rPr>
              <w:t xml:space="preserve">-4329, </w:t>
            </w:r>
            <w:r>
              <w:t>VTKMD</w:t>
            </w:r>
            <w:r w:rsidRPr="00080D41">
              <w:rPr>
                <w:lang w:val="ru-RU"/>
              </w:rPr>
              <w:t xml:space="preserve">-4243, </w:t>
            </w:r>
            <w:r>
              <w:t>VTKMD</w:t>
            </w:r>
            <w:r w:rsidRPr="00080D41">
              <w:rPr>
                <w:lang w:val="ru-RU"/>
              </w:rPr>
              <w:t xml:space="preserve">-4227, </w:t>
            </w:r>
            <w:r>
              <w:t>VTKMD</w:t>
            </w:r>
            <w:r w:rsidRPr="00080D41">
              <w:rPr>
                <w:lang w:val="ru-RU"/>
              </w:rPr>
              <w:t xml:space="preserve">-4702, </w:t>
            </w:r>
            <w:r>
              <w:t>VTKMD</w:t>
            </w:r>
            <w:r w:rsidRPr="00080D41">
              <w:rPr>
                <w:lang w:val="ru-RU"/>
              </w:rPr>
              <w:t xml:space="preserve">-4784, </w:t>
            </w:r>
            <w:r>
              <w:t>VTKMD</w:t>
            </w:r>
            <w:r w:rsidRPr="00080D41">
              <w:rPr>
                <w:lang w:val="ru-RU"/>
              </w:rPr>
              <w:t xml:space="preserve">-4654, </w:t>
            </w:r>
            <w:r>
              <w:t>VTKMD</w:t>
            </w:r>
            <w:r w:rsidRPr="00080D41">
              <w:rPr>
                <w:lang w:val="ru-RU"/>
              </w:rPr>
              <w:t>-4740)</w:t>
            </w:r>
          </w:p>
        </w:tc>
      </w:tr>
      <w:tr w:rsidR="00B37DFE" w:rsidRPr="00080D41" w14:paraId="3C5B6901" w14:textId="77777777" w:rsidTr="00080D41">
        <w:tc>
          <w:tcPr>
            <w:tcW w:w="2806" w:type="dxa"/>
          </w:tcPr>
          <w:p w14:paraId="505B79AA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t xml:space="preserve">Административные вопросы и </w:t>
            </w:r>
            <w:r w:rsidRPr="00080D41">
              <w:rPr>
                <w:b/>
                <w:bCs/>
                <w:lang w:val="ru-RU"/>
              </w:rPr>
              <w:lastRenderedPageBreak/>
              <w:t>специфические случаи (смена статуса, маткапитал, доверенности)</w:t>
            </w:r>
          </w:p>
        </w:tc>
        <w:tc>
          <w:tcPr>
            <w:tcW w:w="1306" w:type="dxa"/>
          </w:tcPr>
          <w:p w14:paraId="60575855" w14:textId="77777777" w:rsidR="00B37DFE" w:rsidRDefault="00000000">
            <w:r>
              <w:lastRenderedPageBreak/>
              <w:t xml:space="preserve">5183117, 5201538, </w:t>
            </w:r>
            <w:r>
              <w:lastRenderedPageBreak/>
              <w:t>5199438, 5203294, 5211263, 5235198, 5185935, 5202954, 5201430, 5189940</w:t>
            </w:r>
          </w:p>
        </w:tc>
        <w:tc>
          <w:tcPr>
            <w:tcW w:w="1559" w:type="dxa"/>
          </w:tcPr>
          <w:p w14:paraId="11E48C19" w14:textId="77777777" w:rsidR="00B37DFE" w:rsidRDefault="00000000">
            <w:r>
              <w:lastRenderedPageBreak/>
              <w:t>4 (0.9%)</w:t>
            </w:r>
          </w:p>
        </w:tc>
        <w:tc>
          <w:tcPr>
            <w:tcW w:w="850" w:type="dxa"/>
          </w:tcPr>
          <w:p w14:paraId="07DF5F0C" w14:textId="77777777" w:rsidR="00B37DFE" w:rsidRDefault="00000000">
            <w:r>
              <w:t xml:space="preserve">4 </w:t>
            </w:r>
            <w:proofErr w:type="spellStart"/>
            <w:r>
              <w:t>Реше</w:t>
            </w:r>
            <w:r>
              <w:lastRenderedPageBreak/>
              <w:t>н</w:t>
            </w:r>
            <w:proofErr w:type="spellEnd"/>
          </w:p>
        </w:tc>
        <w:tc>
          <w:tcPr>
            <w:tcW w:w="1816" w:type="dxa"/>
          </w:tcPr>
          <w:p w14:paraId="1F4DF92C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lastRenderedPageBreak/>
              <w:t xml:space="preserve">Перевод договора в </w:t>
            </w:r>
            <w:r w:rsidRPr="00080D41">
              <w:rPr>
                <w:lang w:val="ru-RU"/>
              </w:rPr>
              <w:lastRenderedPageBreak/>
              <w:t>статус «Закрыт» для снятия обременения; разъяснение правил маткапитала; требования к доверенностям; обработка неустоек; расчет новой ставки при увольнении/восстановлении; проверка непрерывности стажа в ДЗО.</w:t>
            </w:r>
          </w:p>
        </w:tc>
        <w:tc>
          <w:tcPr>
            <w:tcW w:w="3146" w:type="dxa"/>
          </w:tcPr>
          <w:p w14:paraId="0D5CCE1A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lastRenderedPageBreak/>
              <w:t>4 (</w:t>
            </w:r>
            <w:r>
              <w:t>VTKMD</w:t>
            </w:r>
            <w:r w:rsidRPr="00080D41">
              <w:rPr>
                <w:lang w:val="ru-RU"/>
              </w:rPr>
              <w:t xml:space="preserve">-4309, </w:t>
            </w:r>
            <w:r>
              <w:t>VTKMD</w:t>
            </w:r>
            <w:r w:rsidRPr="00080D41">
              <w:rPr>
                <w:lang w:val="ru-RU"/>
              </w:rPr>
              <w:t xml:space="preserve">-4480, </w:t>
            </w:r>
            <w:r>
              <w:t>VTKMD</w:t>
            </w:r>
            <w:r w:rsidRPr="00080D41">
              <w:rPr>
                <w:lang w:val="ru-RU"/>
              </w:rPr>
              <w:t xml:space="preserve">-4455, </w:t>
            </w:r>
            <w:r>
              <w:t>VTKMD</w:t>
            </w:r>
            <w:r w:rsidRPr="00080D41">
              <w:rPr>
                <w:lang w:val="ru-RU"/>
              </w:rPr>
              <w:t>-</w:t>
            </w:r>
            <w:r w:rsidRPr="00080D41">
              <w:rPr>
                <w:lang w:val="ru-RU"/>
              </w:rPr>
              <w:lastRenderedPageBreak/>
              <w:t xml:space="preserve">4503, </w:t>
            </w:r>
            <w:r>
              <w:t>VTKMD</w:t>
            </w:r>
            <w:r w:rsidRPr="00080D41">
              <w:rPr>
                <w:lang w:val="ru-RU"/>
              </w:rPr>
              <w:t xml:space="preserve">-4589, </w:t>
            </w:r>
            <w:r>
              <w:t>VTKMD</w:t>
            </w:r>
            <w:r w:rsidRPr="00080D41">
              <w:rPr>
                <w:lang w:val="ru-RU"/>
              </w:rPr>
              <w:t xml:space="preserve">-4775, </w:t>
            </w:r>
            <w:r>
              <w:t>VTKMD</w:t>
            </w:r>
            <w:r w:rsidRPr="00080D41">
              <w:rPr>
                <w:lang w:val="ru-RU"/>
              </w:rPr>
              <w:t xml:space="preserve">-4639, </w:t>
            </w:r>
            <w:r>
              <w:t>VTKMD</w:t>
            </w:r>
            <w:r w:rsidRPr="00080D41">
              <w:rPr>
                <w:lang w:val="ru-RU"/>
              </w:rPr>
              <w:t xml:space="preserve">-4501, </w:t>
            </w:r>
            <w:r>
              <w:t>VTKMD</w:t>
            </w:r>
            <w:r w:rsidRPr="00080D41">
              <w:rPr>
                <w:lang w:val="ru-RU"/>
              </w:rPr>
              <w:t xml:space="preserve">-4508, </w:t>
            </w:r>
            <w:r>
              <w:t>VTKMD</w:t>
            </w:r>
            <w:r w:rsidRPr="00080D41">
              <w:rPr>
                <w:lang w:val="ru-RU"/>
              </w:rPr>
              <w:t xml:space="preserve">-4385, </w:t>
            </w:r>
            <w:r>
              <w:t>VTKMD</w:t>
            </w:r>
            <w:r w:rsidRPr="00080D41">
              <w:rPr>
                <w:lang w:val="ru-RU"/>
              </w:rPr>
              <w:t xml:space="preserve">-4644, </w:t>
            </w:r>
            <w:r>
              <w:t>VTKMD</w:t>
            </w:r>
            <w:r w:rsidRPr="00080D41">
              <w:rPr>
                <w:lang w:val="ru-RU"/>
              </w:rPr>
              <w:t>-4479)</w:t>
            </w:r>
          </w:p>
        </w:tc>
      </w:tr>
      <w:tr w:rsidR="00B37DFE" w:rsidRPr="00080D41" w14:paraId="1CD4BDD8" w14:textId="77777777" w:rsidTr="00080D41">
        <w:tc>
          <w:tcPr>
            <w:tcW w:w="2806" w:type="dxa"/>
          </w:tcPr>
          <w:p w14:paraId="19D80FA0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b/>
                <w:bCs/>
                <w:lang w:val="ru-RU"/>
              </w:rPr>
              <w:lastRenderedPageBreak/>
              <w:t>Материальная выгода, налоговые вопросы и консультации по условиям</w:t>
            </w:r>
          </w:p>
        </w:tc>
        <w:tc>
          <w:tcPr>
            <w:tcW w:w="1306" w:type="dxa"/>
          </w:tcPr>
          <w:p w14:paraId="10DC32D0" w14:textId="77777777" w:rsidR="00B37DFE" w:rsidRDefault="00000000">
            <w:r>
              <w:t>5233308, 5207104, 5183671, 5190267, 5201768, 5204984, 5205324, 5187193, 5182807, 5201977</w:t>
            </w:r>
          </w:p>
        </w:tc>
        <w:tc>
          <w:tcPr>
            <w:tcW w:w="1559" w:type="dxa"/>
          </w:tcPr>
          <w:p w14:paraId="6A960630" w14:textId="77777777" w:rsidR="00B37DFE" w:rsidRDefault="00000000">
            <w:r>
              <w:t>4 (0.9%)</w:t>
            </w:r>
          </w:p>
        </w:tc>
        <w:tc>
          <w:tcPr>
            <w:tcW w:w="850" w:type="dxa"/>
          </w:tcPr>
          <w:p w14:paraId="18785B39" w14:textId="77777777" w:rsidR="00B37DFE" w:rsidRDefault="00000000">
            <w:r>
              <w:t xml:space="preserve">4 </w:t>
            </w:r>
            <w:proofErr w:type="spellStart"/>
            <w:r>
              <w:t>Решен</w:t>
            </w:r>
            <w:proofErr w:type="spellEnd"/>
          </w:p>
        </w:tc>
        <w:tc>
          <w:tcPr>
            <w:tcW w:w="1816" w:type="dxa"/>
          </w:tcPr>
          <w:p w14:paraId="5C504FE1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Направление в кадровую службу/АС ДРУГ по вопросам мат. выгоды; уточнение условий программы (ставка 17%); объяснение процедуры отказа от текущей льготы; проверка корректности повышения при отсутствии условий в КД; разъяснение сроков выполнения условий.</w:t>
            </w:r>
          </w:p>
        </w:tc>
        <w:tc>
          <w:tcPr>
            <w:tcW w:w="3146" w:type="dxa"/>
          </w:tcPr>
          <w:p w14:paraId="10155118" w14:textId="77777777" w:rsidR="00B37DFE" w:rsidRPr="00080D41" w:rsidRDefault="00000000">
            <w:pPr>
              <w:rPr>
                <w:lang w:val="ru-RU"/>
              </w:rPr>
            </w:pPr>
            <w:r w:rsidRPr="00080D41">
              <w:rPr>
                <w:lang w:val="ru-RU"/>
              </w:rPr>
              <w:t>4 (</w:t>
            </w:r>
            <w:r>
              <w:t>VTKMD</w:t>
            </w:r>
            <w:r w:rsidRPr="00080D41">
              <w:rPr>
                <w:lang w:val="ru-RU"/>
              </w:rPr>
              <w:t xml:space="preserve">-4762, </w:t>
            </w:r>
            <w:r>
              <w:t>VTKMD</w:t>
            </w:r>
            <w:r w:rsidRPr="00080D41">
              <w:rPr>
                <w:lang w:val="ru-RU"/>
              </w:rPr>
              <w:t xml:space="preserve">-4550, </w:t>
            </w:r>
            <w:r>
              <w:t>VTKMD</w:t>
            </w:r>
            <w:r w:rsidRPr="00080D41">
              <w:rPr>
                <w:lang w:val="ru-RU"/>
              </w:rPr>
              <w:t xml:space="preserve">-4312, </w:t>
            </w:r>
            <w:r>
              <w:t>VTKMD</w:t>
            </w:r>
            <w:r w:rsidRPr="00080D41">
              <w:rPr>
                <w:lang w:val="ru-RU"/>
              </w:rPr>
              <w:t xml:space="preserve">-4380, </w:t>
            </w:r>
            <w:r>
              <w:t>VTKMD</w:t>
            </w:r>
            <w:r w:rsidRPr="00080D41">
              <w:rPr>
                <w:lang w:val="ru-RU"/>
              </w:rPr>
              <w:t xml:space="preserve">-4482, </w:t>
            </w:r>
            <w:r>
              <w:t>VTKMD</w:t>
            </w:r>
            <w:r w:rsidRPr="00080D41">
              <w:rPr>
                <w:lang w:val="ru-RU"/>
              </w:rPr>
              <w:t xml:space="preserve">-4523, </w:t>
            </w:r>
            <w:r>
              <w:t>VTKMD</w:t>
            </w:r>
            <w:r w:rsidRPr="00080D41">
              <w:rPr>
                <w:lang w:val="ru-RU"/>
              </w:rPr>
              <w:t xml:space="preserve">-4528, </w:t>
            </w:r>
            <w:r>
              <w:t>VTKMD</w:t>
            </w:r>
            <w:r w:rsidRPr="00080D41">
              <w:rPr>
                <w:lang w:val="ru-RU"/>
              </w:rPr>
              <w:t xml:space="preserve">-4529, </w:t>
            </w:r>
            <w:r>
              <w:t>VTKMD</w:t>
            </w:r>
            <w:r w:rsidRPr="00080D41">
              <w:rPr>
                <w:lang w:val="ru-RU"/>
              </w:rPr>
              <w:t xml:space="preserve">-4348, </w:t>
            </w:r>
            <w:r>
              <w:t>VTKMD</w:t>
            </w:r>
            <w:r w:rsidRPr="00080D41">
              <w:rPr>
                <w:lang w:val="ru-RU"/>
              </w:rPr>
              <w:t xml:space="preserve">-4306, </w:t>
            </w:r>
            <w:r>
              <w:t>VTKMD</w:t>
            </w:r>
            <w:r w:rsidRPr="00080D41">
              <w:rPr>
                <w:lang w:val="ru-RU"/>
              </w:rPr>
              <w:t xml:space="preserve">-4411, </w:t>
            </w:r>
            <w:r>
              <w:t>VTKMD</w:t>
            </w:r>
            <w:r w:rsidRPr="00080D41">
              <w:rPr>
                <w:lang w:val="ru-RU"/>
              </w:rPr>
              <w:t xml:space="preserve">-4427, </w:t>
            </w:r>
            <w:r>
              <w:t>VTKMD</w:t>
            </w:r>
            <w:r w:rsidRPr="00080D41">
              <w:rPr>
                <w:lang w:val="ru-RU"/>
              </w:rPr>
              <w:t xml:space="preserve">-4339, </w:t>
            </w:r>
            <w:r>
              <w:t>VTKMD</w:t>
            </w:r>
            <w:r w:rsidRPr="00080D41">
              <w:rPr>
                <w:lang w:val="ru-RU"/>
              </w:rPr>
              <w:t xml:space="preserve">-4376, </w:t>
            </w:r>
            <w:r>
              <w:t>VTKMD</w:t>
            </w:r>
            <w:r w:rsidRPr="00080D41">
              <w:rPr>
                <w:lang w:val="ru-RU"/>
              </w:rPr>
              <w:t xml:space="preserve">-4346, </w:t>
            </w:r>
            <w:r>
              <w:t>VTKMD</w:t>
            </w:r>
            <w:r w:rsidRPr="00080D41">
              <w:rPr>
                <w:lang w:val="ru-RU"/>
              </w:rPr>
              <w:t xml:space="preserve">-4362, </w:t>
            </w:r>
            <w:r>
              <w:t>VTKMD</w:t>
            </w:r>
            <w:r w:rsidRPr="00080D41">
              <w:rPr>
                <w:lang w:val="ru-RU"/>
              </w:rPr>
              <w:t xml:space="preserve">-4382, </w:t>
            </w:r>
            <w:r>
              <w:t>VTKMD</w:t>
            </w:r>
            <w:r w:rsidRPr="00080D41">
              <w:rPr>
                <w:lang w:val="ru-RU"/>
              </w:rPr>
              <w:t xml:space="preserve">-4328, </w:t>
            </w:r>
            <w:r>
              <w:t>VTKMD</w:t>
            </w:r>
            <w:r w:rsidRPr="00080D41">
              <w:rPr>
                <w:lang w:val="ru-RU"/>
              </w:rPr>
              <w:t xml:space="preserve">-4418, </w:t>
            </w:r>
            <w:r>
              <w:t>VTKMD</w:t>
            </w:r>
            <w:r w:rsidRPr="00080D41">
              <w:rPr>
                <w:lang w:val="ru-RU"/>
              </w:rPr>
              <w:t xml:space="preserve">-4208, </w:t>
            </w:r>
            <w:r>
              <w:t>VTKMD</w:t>
            </w:r>
            <w:r w:rsidRPr="00080D41">
              <w:rPr>
                <w:lang w:val="ru-RU"/>
              </w:rPr>
              <w:t xml:space="preserve">-4365, </w:t>
            </w:r>
            <w:r>
              <w:t>VTKMD</w:t>
            </w:r>
            <w:r w:rsidRPr="00080D41">
              <w:rPr>
                <w:lang w:val="ru-RU"/>
              </w:rPr>
              <w:t xml:space="preserve">-4484, </w:t>
            </w:r>
            <w:r>
              <w:t>VTKMD</w:t>
            </w:r>
            <w:r w:rsidRPr="00080D41">
              <w:rPr>
                <w:lang w:val="ru-RU"/>
              </w:rPr>
              <w:t xml:space="preserve">-4642, </w:t>
            </w:r>
            <w:r>
              <w:t>VTKMD</w:t>
            </w:r>
            <w:r w:rsidRPr="00080D41">
              <w:rPr>
                <w:lang w:val="ru-RU"/>
              </w:rPr>
              <w:t xml:space="preserve">-4574, </w:t>
            </w:r>
            <w:r>
              <w:t>VTKMD</w:t>
            </w:r>
            <w:r w:rsidRPr="00080D41">
              <w:rPr>
                <w:lang w:val="ru-RU"/>
              </w:rPr>
              <w:t xml:space="preserve">-4533, </w:t>
            </w:r>
            <w:r>
              <w:t>VTKMD</w:t>
            </w:r>
            <w:r w:rsidRPr="00080D41">
              <w:rPr>
                <w:lang w:val="ru-RU"/>
              </w:rPr>
              <w:t xml:space="preserve">-4733, </w:t>
            </w:r>
            <w:r>
              <w:t>VTKMD</w:t>
            </w:r>
            <w:r w:rsidRPr="00080D41">
              <w:rPr>
                <w:lang w:val="ru-RU"/>
              </w:rPr>
              <w:t xml:space="preserve">-4541, </w:t>
            </w:r>
            <w:r>
              <w:t>VTKMD</w:t>
            </w:r>
            <w:r w:rsidRPr="00080D41">
              <w:rPr>
                <w:lang w:val="ru-RU"/>
              </w:rPr>
              <w:t xml:space="preserve">-4457, </w:t>
            </w:r>
            <w:r>
              <w:t>VTKMD</w:t>
            </w:r>
            <w:r w:rsidRPr="00080D41">
              <w:rPr>
                <w:lang w:val="ru-RU"/>
              </w:rPr>
              <w:t xml:space="preserve">-4771, </w:t>
            </w:r>
            <w:r>
              <w:t>VTKMD</w:t>
            </w:r>
            <w:r w:rsidRPr="00080D41">
              <w:rPr>
                <w:lang w:val="ru-RU"/>
              </w:rPr>
              <w:t xml:space="preserve">-4748, </w:t>
            </w:r>
            <w:r>
              <w:t>VTKMD</w:t>
            </w:r>
            <w:r w:rsidRPr="00080D41">
              <w:rPr>
                <w:lang w:val="ru-RU"/>
              </w:rPr>
              <w:t xml:space="preserve">-4469, </w:t>
            </w:r>
            <w:r>
              <w:t>VTKMD</w:t>
            </w:r>
            <w:r w:rsidRPr="00080D41">
              <w:rPr>
                <w:lang w:val="ru-RU"/>
              </w:rPr>
              <w:t xml:space="preserve">-4502, </w:t>
            </w:r>
            <w:r>
              <w:t>VTKMD</w:t>
            </w:r>
            <w:r w:rsidRPr="00080D41">
              <w:rPr>
                <w:lang w:val="ru-RU"/>
              </w:rPr>
              <w:t xml:space="preserve">-4677, </w:t>
            </w:r>
            <w:r>
              <w:t>VTKMD</w:t>
            </w:r>
            <w:r w:rsidRPr="00080D41">
              <w:rPr>
                <w:lang w:val="ru-RU"/>
              </w:rPr>
              <w:t xml:space="preserve">-4669, </w:t>
            </w:r>
            <w:r>
              <w:t>VTKMD</w:t>
            </w:r>
            <w:r w:rsidRPr="00080D41">
              <w:rPr>
                <w:lang w:val="ru-RU"/>
              </w:rPr>
              <w:t xml:space="preserve">-4797, </w:t>
            </w:r>
            <w:r>
              <w:t>VTKMD</w:t>
            </w:r>
            <w:r w:rsidRPr="00080D41">
              <w:rPr>
                <w:lang w:val="ru-RU"/>
              </w:rPr>
              <w:t xml:space="preserve">-4672, </w:t>
            </w:r>
            <w:r>
              <w:t>VTKMD</w:t>
            </w:r>
            <w:r w:rsidRPr="00080D41">
              <w:rPr>
                <w:lang w:val="ru-RU"/>
              </w:rPr>
              <w:t xml:space="preserve">-4791, </w:t>
            </w:r>
            <w:r>
              <w:t>VTKMD</w:t>
            </w:r>
            <w:r w:rsidRPr="00080D41">
              <w:rPr>
                <w:lang w:val="ru-RU"/>
              </w:rPr>
              <w:t xml:space="preserve">-4599, </w:t>
            </w:r>
            <w:r>
              <w:t>VTKMD</w:t>
            </w:r>
            <w:r w:rsidRPr="00080D41">
              <w:rPr>
                <w:lang w:val="ru-RU"/>
              </w:rPr>
              <w:t xml:space="preserve">-4595, </w:t>
            </w:r>
            <w:r>
              <w:t>VTKMD</w:t>
            </w:r>
            <w:r w:rsidRPr="00080D41">
              <w:rPr>
                <w:lang w:val="ru-RU"/>
              </w:rPr>
              <w:t xml:space="preserve">-4676, </w:t>
            </w:r>
            <w:r>
              <w:t>VTKMD</w:t>
            </w:r>
            <w:r w:rsidRPr="00080D41">
              <w:rPr>
                <w:lang w:val="ru-RU"/>
              </w:rPr>
              <w:t xml:space="preserve">-4781, </w:t>
            </w:r>
            <w:r>
              <w:t>VTKMD</w:t>
            </w:r>
            <w:r w:rsidRPr="00080D41">
              <w:rPr>
                <w:lang w:val="ru-RU"/>
              </w:rPr>
              <w:t xml:space="preserve">-4701, </w:t>
            </w:r>
            <w:r>
              <w:t>VTKMD</w:t>
            </w:r>
            <w:r w:rsidRPr="00080D41">
              <w:rPr>
                <w:lang w:val="ru-RU"/>
              </w:rPr>
              <w:t xml:space="preserve">-4606, </w:t>
            </w:r>
            <w:r>
              <w:t>VTKMD</w:t>
            </w:r>
            <w:r w:rsidRPr="00080D41">
              <w:rPr>
                <w:lang w:val="ru-RU"/>
              </w:rPr>
              <w:t xml:space="preserve">-4605, </w:t>
            </w:r>
            <w:r>
              <w:t>VTKMD</w:t>
            </w:r>
            <w:r w:rsidRPr="00080D41">
              <w:rPr>
                <w:lang w:val="ru-RU"/>
              </w:rPr>
              <w:t xml:space="preserve">-4713, </w:t>
            </w:r>
            <w:r>
              <w:t>VTKMD</w:t>
            </w:r>
            <w:r w:rsidRPr="00080D41">
              <w:rPr>
                <w:lang w:val="ru-RU"/>
              </w:rPr>
              <w:t xml:space="preserve">-4687, </w:t>
            </w:r>
            <w:r>
              <w:t>VTKMD</w:t>
            </w:r>
            <w:r w:rsidRPr="00080D41">
              <w:rPr>
                <w:lang w:val="ru-RU"/>
              </w:rPr>
              <w:t xml:space="preserve">-4710, </w:t>
            </w:r>
            <w:r>
              <w:t>VTKMD</w:t>
            </w:r>
            <w:r w:rsidRPr="00080D41">
              <w:rPr>
                <w:lang w:val="ru-RU"/>
              </w:rPr>
              <w:t xml:space="preserve">-4730, </w:t>
            </w:r>
            <w:r>
              <w:t>VTKMD</w:t>
            </w:r>
            <w:r w:rsidRPr="00080D41">
              <w:rPr>
                <w:lang w:val="ru-RU"/>
              </w:rPr>
              <w:t xml:space="preserve">-4742, </w:t>
            </w:r>
            <w:r>
              <w:t>VTKMD</w:t>
            </w:r>
            <w:r w:rsidRPr="00080D41">
              <w:rPr>
                <w:lang w:val="ru-RU"/>
              </w:rPr>
              <w:t>-</w:t>
            </w:r>
            <w:r w:rsidRPr="00080D41">
              <w:rPr>
                <w:lang w:val="ru-RU"/>
              </w:rPr>
              <w:lastRenderedPageBreak/>
              <w:t xml:space="preserve">4789, </w:t>
            </w:r>
            <w:r>
              <w:t>VTKMD</w:t>
            </w:r>
            <w:r w:rsidRPr="00080D41">
              <w:rPr>
                <w:lang w:val="ru-RU"/>
              </w:rPr>
              <w:t xml:space="preserve">-4680, </w:t>
            </w:r>
            <w:r>
              <w:t>VTKMD</w:t>
            </w:r>
            <w:r w:rsidRPr="00080D41">
              <w:rPr>
                <w:lang w:val="ru-RU"/>
              </w:rPr>
              <w:t xml:space="preserve">-4478, </w:t>
            </w:r>
            <w:r>
              <w:t>VTKMD</w:t>
            </w:r>
            <w:r w:rsidRPr="00080D41">
              <w:rPr>
                <w:lang w:val="ru-RU"/>
              </w:rPr>
              <w:t xml:space="preserve">-4783, </w:t>
            </w:r>
            <w:r>
              <w:t>VTKMD</w:t>
            </w:r>
            <w:r w:rsidRPr="00080D41">
              <w:rPr>
                <w:lang w:val="ru-RU"/>
              </w:rPr>
              <w:t xml:space="preserve">-4281, </w:t>
            </w:r>
            <w:r>
              <w:t>VTKMD</w:t>
            </w:r>
            <w:r w:rsidRPr="00080D41">
              <w:rPr>
                <w:lang w:val="ru-RU"/>
              </w:rPr>
              <w:t xml:space="preserve">-4703, </w:t>
            </w:r>
            <w:r>
              <w:t>VTKMD</w:t>
            </w:r>
            <w:r w:rsidRPr="00080D41">
              <w:rPr>
                <w:lang w:val="ru-RU"/>
              </w:rPr>
              <w:t>-4655)</w:t>
            </w:r>
          </w:p>
        </w:tc>
      </w:tr>
    </w:tbl>
    <w:p w14:paraId="2883BCD2" w14:textId="77777777" w:rsidR="00B37DFE" w:rsidRPr="00080D41" w:rsidRDefault="00000000">
      <w:pPr>
        <w:pStyle w:val="Heading3"/>
        <w:rPr>
          <w:lang w:val="ru-RU"/>
        </w:rPr>
      </w:pPr>
      <w:bookmarkStart w:id="1" w:name="Xc65fce47a8f4e8b32b5c8e52d5fb383fd5d7773"/>
      <w:bookmarkEnd w:id="0"/>
      <w:r w:rsidRPr="00080D41">
        <w:rPr>
          <w:lang w:val="ru-RU"/>
        </w:rPr>
        <w:lastRenderedPageBreak/>
        <w:t>Основные боли пользователей и рекомендации</w:t>
      </w:r>
    </w:p>
    <w:p w14:paraId="60EF845A" w14:textId="77777777" w:rsidR="00B37DFE" w:rsidRPr="00080D41" w:rsidRDefault="00000000">
      <w:pPr>
        <w:rPr>
          <w:lang w:val="ru-RU"/>
        </w:rPr>
      </w:pPr>
      <w:r w:rsidRPr="00080D41">
        <w:rPr>
          <w:b/>
          <w:bCs/>
          <w:lang w:val="ru-RU"/>
        </w:rPr>
        <w:t>Основные проблемы:</w:t>
      </w:r>
    </w:p>
    <w:p w14:paraId="5FB55626" w14:textId="77777777" w:rsidR="00B37DFE" w:rsidRPr="00080D41" w:rsidRDefault="00000000">
      <w:pPr>
        <w:numPr>
          <w:ilvl w:val="0"/>
          <w:numId w:val="3"/>
        </w:numPr>
        <w:rPr>
          <w:lang w:val="ru-RU"/>
        </w:rPr>
      </w:pPr>
      <w:r w:rsidRPr="00080D41">
        <w:rPr>
          <w:b/>
          <w:bCs/>
          <w:lang w:val="ru-RU"/>
        </w:rPr>
        <w:t>Сбои в автоматическом расчете ставок:</w:t>
      </w:r>
      <w:r w:rsidRPr="00080D41">
        <w:rPr>
          <w:lang w:val="ru-RU"/>
        </w:rPr>
        <w:t xml:space="preserve"> Самая массовая категория проблем. Пользователи массово сталкиваются с некорректным повышением ставки из-за отсутствия зарплатных зачислений (хотя зачисления были) или отсутствием автоматического снижения после возобновления выплат. Система часто игнорирует социальные выплаты (пособия, декретные) или не учитывает их корректно.</w:t>
      </w:r>
    </w:p>
    <w:p w14:paraId="4AB6C765" w14:textId="77777777" w:rsidR="00B37DFE" w:rsidRPr="00080D41" w:rsidRDefault="00000000">
      <w:pPr>
        <w:numPr>
          <w:ilvl w:val="0"/>
          <w:numId w:val="3"/>
        </w:numPr>
        <w:rPr>
          <w:lang w:val="ru-RU"/>
        </w:rPr>
      </w:pPr>
      <w:r w:rsidRPr="00080D41">
        <w:rPr>
          <w:b/>
          <w:bCs/>
          <w:lang w:val="ru-RU"/>
        </w:rPr>
        <w:t>Блокировка снижения ставки для сотрудников (выкуп закладной):</w:t>
      </w:r>
      <w:r w:rsidRPr="00080D41">
        <w:rPr>
          <w:lang w:val="ru-RU"/>
        </w:rPr>
        <w:t xml:space="preserve"> Сотрудники Сбера и ДЗО не могут воспользоваться корпоративной программой из-за необходимости выкупа закладной, которая находится в секьюритизации. Процесс выкупа занимает до 30 дней, что создает длительные задержки и негативный опыт.</w:t>
      </w:r>
    </w:p>
    <w:p w14:paraId="610C547E" w14:textId="77777777" w:rsidR="00B37DFE" w:rsidRPr="00080D41" w:rsidRDefault="00000000">
      <w:pPr>
        <w:numPr>
          <w:ilvl w:val="0"/>
          <w:numId w:val="3"/>
        </w:numPr>
        <w:rPr>
          <w:lang w:val="ru-RU"/>
        </w:rPr>
      </w:pPr>
      <w:r w:rsidRPr="00080D41">
        <w:rPr>
          <w:b/>
          <w:bCs/>
          <w:lang w:val="ru-RU"/>
        </w:rPr>
        <w:t>Технические ошибки в данных и документах:</w:t>
      </w:r>
      <w:r w:rsidRPr="00080D41">
        <w:rPr>
          <w:lang w:val="ru-RU"/>
        </w:rPr>
        <w:t xml:space="preserve"> Частые ошибки в отображении года постройки объекта, неверное указание отделения банка в кредитных договорах, блокировки сделок из-за ошибок в ЕКП/СРМ (</w:t>
      </w:r>
      <w:r>
        <w:t>ORA</w:t>
      </w:r>
      <w:r w:rsidRPr="00080D41">
        <w:rPr>
          <w:lang w:val="ru-RU"/>
        </w:rPr>
        <w:t>-ошибки, некорректные даты).</w:t>
      </w:r>
    </w:p>
    <w:p w14:paraId="311247B5" w14:textId="77777777" w:rsidR="00B37DFE" w:rsidRPr="00080D41" w:rsidRDefault="00000000">
      <w:pPr>
        <w:numPr>
          <w:ilvl w:val="0"/>
          <w:numId w:val="3"/>
        </w:numPr>
        <w:rPr>
          <w:lang w:val="ru-RU"/>
        </w:rPr>
      </w:pPr>
      <w:r w:rsidRPr="00080D41">
        <w:rPr>
          <w:b/>
          <w:bCs/>
          <w:lang w:val="ru-RU"/>
        </w:rPr>
        <w:t>Непонимание условий и сроков:</w:t>
      </w:r>
      <w:r w:rsidRPr="00080D41">
        <w:rPr>
          <w:lang w:val="ru-RU"/>
        </w:rPr>
        <w:t xml:space="preserve"> Клиенты часто не осознают жесткие сроки (4 месяца с даты выдачи) для получения статуса «Будущий зарплатный» или необходимость выполнения условий (2 месяца подряд переводов) для сервиса «Как зарплатный», что приводит к конфликтам и спорам.</w:t>
      </w:r>
    </w:p>
    <w:p w14:paraId="2555ADBE" w14:textId="77777777" w:rsidR="00B37DFE" w:rsidRDefault="00000000">
      <w:proofErr w:type="spellStart"/>
      <w:r>
        <w:rPr>
          <w:b/>
          <w:bCs/>
        </w:rPr>
        <w:t>Рекомендации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устранению</w:t>
      </w:r>
      <w:proofErr w:type="spellEnd"/>
      <w:r>
        <w:rPr>
          <w:b/>
          <w:bCs/>
        </w:rPr>
        <w:t>:</w:t>
      </w:r>
    </w:p>
    <w:p w14:paraId="62F71455" w14:textId="77777777" w:rsidR="00B37DFE" w:rsidRPr="00080D41" w:rsidRDefault="00000000">
      <w:pPr>
        <w:numPr>
          <w:ilvl w:val="0"/>
          <w:numId w:val="4"/>
        </w:numPr>
        <w:rPr>
          <w:lang w:val="ru-RU"/>
        </w:rPr>
      </w:pPr>
      <w:r w:rsidRPr="00080D41">
        <w:rPr>
          <w:b/>
          <w:bCs/>
          <w:lang w:val="ru-RU"/>
        </w:rPr>
        <w:t>Оптимизация алгоритмов расчета ставок</w:t>
      </w:r>
      <w:proofErr w:type="gramStart"/>
      <w:r w:rsidRPr="00080D41">
        <w:rPr>
          <w:b/>
          <w:bCs/>
          <w:lang w:val="ru-RU"/>
        </w:rPr>
        <w:t>:</w:t>
      </w:r>
      <w:r w:rsidRPr="00080D41">
        <w:rPr>
          <w:lang w:val="ru-RU"/>
        </w:rPr>
        <w:t xml:space="preserve"> Провести</w:t>
      </w:r>
      <w:proofErr w:type="gramEnd"/>
      <w:r w:rsidRPr="00080D41">
        <w:rPr>
          <w:lang w:val="ru-RU"/>
        </w:rPr>
        <w:t xml:space="preserve"> аудит логики автоматического повышения/снижения ставок в ЕКП. Внедрить механизмы реального времени для учета фактических зачислений и автоматического применения дисконта. Настроить алгоритм на учет социальных выплат (пособия, декретные, пенсии) как эквивалента зарплаты.</w:t>
      </w:r>
    </w:p>
    <w:p w14:paraId="3BD3F791" w14:textId="77777777" w:rsidR="00B37DFE" w:rsidRPr="00080D41" w:rsidRDefault="00000000">
      <w:pPr>
        <w:numPr>
          <w:ilvl w:val="0"/>
          <w:numId w:val="4"/>
        </w:numPr>
        <w:rPr>
          <w:lang w:val="ru-RU"/>
        </w:rPr>
      </w:pPr>
      <w:r w:rsidRPr="00080D41">
        <w:rPr>
          <w:b/>
          <w:bCs/>
          <w:lang w:val="ru-RU"/>
        </w:rPr>
        <w:lastRenderedPageBreak/>
        <w:t>Ускорение процесса выкупа закладной</w:t>
      </w:r>
      <w:proofErr w:type="gramStart"/>
      <w:r w:rsidRPr="00080D41">
        <w:rPr>
          <w:b/>
          <w:bCs/>
          <w:lang w:val="ru-RU"/>
        </w:rPr>
        <w:t>:</w:t>
      </w:r>
      <w:r w:rsidRPr="00080D41">
        <w:rPr>
          <w:lang w:val="ru-RU"/>
        </w:rPr>
        <w:t xml:space="preserve"> Рассмотреть</w:t>
      </w:r>
      <w:proofErr w:type="gramEnd"/>
      <w:r w:rsidRPr="00080D41">
        <w:rPr>
          <w:lang w:val="ru-RU"/>
        </w:rPr>
        <w:t xml:space="preserve"> возможность автоматизации или ускорения процедуры выкупа закладной для сотрудников банка, чтобы возможность снижения ставки становилась доступной в режиме реального времени после получения согласия, а не через 30 дней.</w:t>
      </w:r>
    </w:p>
    <w:p w14:paraId="4DCD44BA" w14:textId="77777777" w:rsidR="00B37DFE" w:rsidRPr="00080D41" w:rsidRDefault="00000000">
      <w:pPr>
        <w:numPr>
          <w:ilvl w:val="0"/>
          <w:numId w:val="4"/>
        </w:numPr>
        <w:rPr>
          <w:lang w:val="ru-RU"/>
        </w:rPr>
      </w:pPr>
      <w:r w:rsidRPr="00080D41">
        <w:rPr>
          <w:b/>
          <w:bCs/>
          <w:lang w:val="ru-RU"/>
        </w:rPr>
        <w:t>Улучшение интеграции данных и валидации</w:t>
      </w:r>
      <w:proofErr w:type="gramStart"/>
      <w:r w:rsidRPr="00080D41">
        <w:rPr>
          <w:b/>
          <w:bCs/>
          <w:lang w:val="ru-RU"/>
        </w:rPr>
        <w:t>:</w:t>
      </w:r>
      <w:r w:rsidRPr="00080D41">
        <w:rPr>
          <w:lang w:val="ru-RU"/>
        </w:rPr>
        <w:t xml:space="preserve"> Провести</w:t>
      </w:r>
      <w:proofErr w:type="gramEnd"/>
      <w:r w:rsidRPr="00080D41">
        <w:rPr>
          <w:lang w:val="ru-RU"/>
        </w:rPr>
        <w:t xml:space="preserve"> аудит интеграции с ГИС ЖКХ и базами данных домов для устранения ошибок с годами постройки и регионами. Исправить баги в шаблонах кредитных договоров, исключающие ошибку с «Киевским отделением» по умолчанию.</w:t>
      </w:r>
    </w:p>
    <w:p w14:paraId="56D25F3F" w14:textId="77777777" w:rsidR="00B37DFE" w:rsidRPr="00080D41" w:rsidRDefault="00000000">
      <w:pPr>
        <w:numPr>
          <w:ilvl w:val="0"/>
          <w:numId w:val="4"/>
        </w:numPr>
        <w:rPr>
          <w:lang w:val="ru-RU"/>
        </w:rPr>
      </w:pPr>
      <w:r w:rsidRPr="00080D41">
        <w:rPr>
          <w:b/>
          <w:bCs/>
          <w:lang w:val="ru-RU"/>
        </w:rPr>
        <w:t xml:space="preserve">Улучшение коммуникации и </w:t>
      </w:r>
      <w:r>
        <w:rPr>
          <w:b/>
          <w:bCs/>
        </w:rPr>
        <w:t>UX</w:t>
      </w:r>
      <w:proofErr w:type="gramStart"/>
      <w:r w:rsidRPr="00080D41">
        <w:rPr>
          <w:b/>
          <w:bCs/>
          <w:lang w:val="ru-RU"/>
        </w:rPr>
        <w:t>:</w:t>
      </w:r>
      <w:r w:rsidRPr="00080D41">
        <w:rPr>
          <w:lang w:val="ru-RU"/>
        </w:rPr>
        <w:t xml:space="preserve"> Внедрить</w:t>
      </w:r>
      <w:proofErr w:type="gramEnd"/>
      <w:r w:rsidRPr="00080D41">
        <w:rPr>
          <w:lang w:val="ru-RU"/>
        </w:rPr>
        <w:t xml:space="preserve"> понятные уведомления в ЛК и СМС о сроках выполнения условий акций и статусах заявок на выкуп закладной. Четко прописать условия принятия электронных документов (справка 8) и порядок действий при сложностях с оформлением.</w:t>
      </w:r>
    </w:p>
    <w:p w14:paraId="5F9CDF42" w14:textId="77777777" w:rsidR="00B37DFE" w:rsidRPr="00080D41" w:rsidRDefault="00000000">
      <w:pPr>
        <w:numPr>
          <w:ilvl w:val="0"/>
          <w:numId w:val="4"/>
        </w:numPr>
        <w:rPr>
          <w:lang w:val="ru-RU"/>
        </w:rPr>
      </w:pPr>
      <w:r w:rsidRPr="00080D41">
        <w:rPr>
          <w:b/>
          <w:bCs/>
          <w:lang w:val="ru-RU"/>
        </w:rPr>
        <w:t>Обучение операторов</w:t>
      </w:r>
      <w:proofErr w:type="gramStart"/>
      <w:r w:rsidRPr="00080D41">
        <w:rPr>
          <w:b/>
          <w:bCs/>
          <w:lang w:val="ru-RU"/>
        </w:rPr>
        <w:t>:</w:t>
      </w:r>
      <w:r w:rsidRPr="00080D41">
        <w:rPr>
          <w:lang w:val="ru-RU"/>
        </w:rPr>
        <w:t xml:space="preserve"> Провести</w:t>
      </w:r>
      <w:proofErr w:type="gramEnd"/>
      <w:r w:rsidRPr="00080D41">
        <w:rPr>
          <w:lang w:val="ru-RU"/>
        </w:rPr>
        <w:t xml:space="preserve"> обучение операторов по </w:t>
      </w:r>
      <w:proofErr w:type="spellStart"/>
      <w:r w:rsidRPr="00080D41">
        <w:rPr>
          <w:lang w:val="ru-RU"/>
        </w:rPr>
        <w:t>тонкостам</w:t>
      </w:r>
      <w:proofErr w:type="spellEnd"/>
      <w:r w:rsidRPr="00080D41">
        <w:rPr>
          <w:lang w:val="ru-RU"/>
        </w:rPr>
        <w:t xml:space="preserve"> программ «Как зарплатный» и корпоративной программы, чтобы на этапе первого обращения давать точные разъяснения и предотвращать эскалацию тикетов.</w:t>
      </w:r>
      <w:bookmarkEnd w:id="1"/>
    </w:p>
    <w:sectPr w:rsidR="00B37DFE" w:rsidRPr="00080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A4EB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5097757">
    <w:abstractNumId w:val="0"/>
  </w:num>
  <w:num w:numId="2" w16cid:durableId="1970699464">
    <w:abstractNumId w:val="0"/>
  </w:num>
  <w:num w:numId="3" w16cid:durableId="1724522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61686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080D41"/>
    <w:rsid w:val="002C5CDE"/>
    <w:rsid w:val="00377025"/>
    <w:rsid w:val="004276F3"/>
    <w:rsid w:val="0051685B"/>
    <w:rsid w:val="00591BB9"/>
    <w:rsid w:val="006452E8"/>
    <w:rsid w:val="00970A3B"/>
    <w:rsid w:val="00B37DFE"/>
    <w:rsid w:val="00BD72EF"/>
    <w:rsid w:val="00D85068"/>
    <w:rsid w:val="00F7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62F5E5"/>
  <w15:docId w15:val="{A538E5F0-3831-8C45-A563-CB3775B8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7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Мельникова Дарья Дмитриевна</cp:lastModifiedBy>
  <cp:revision>2</cp:revision>
  <dcterms:created xsi:type="dcterms:W3CDTF">2026-03-13T10:39:00Z</dcterms:created>
  <dcterms:modified xsi:type="dcterms:W3CDTF">2026-03-13T10:47:00Z</dcterms:modified>
</cp:coreProperties>
</file>